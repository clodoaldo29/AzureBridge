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B7BA" w14:textId="77777777" w:rsidR="00F977DB" w:rsidRDefault="00723779" w:rsidP="00F977DB">
      <w:pPr>
        <w:rPr>
          <w:rFonts w:ascii="Arial" w:hAnsi="Arial" w:cs="Arial"/>
          <w:b/>
          <w:sz w:val="36"/>
          <w:szCs w:val="36"/>
        </w:rPr>
      </w:pPr>
      <w:r w:rsidRPr="00F977DB">
        <w:rPr>
          <w:rFonts w:ascii="Arial" w:hAnsi="Arial" w:cs="Arial"/>
          <w:b/>
          <w:sz w:val="36"/>
          <w:szCs w:val="36"/>
        </w:rPr>
        <w:t xml:space="preserve">Atividades Mensais </w:t>
      </w:r>
    </w:p>
    <w:p w14:paraId="42CC0541" w14:textId="77777777" w:rsidR="00F977DB" w:rsidRPr="00F977DB" w:rsidRDefault="00F977DB" w:rsidP="00F977DB">
      <w:pPr>
        <w:rPr>
          <w:rFonts w:ascii="Arial" w:hAnsi="Arial" w:cs="Arial"/>
          <w:b/>
        </w:rPr>
      </w:pPr>
    </w:p>
    <w:p w14:paraId="04A3D97D" w14:textId="7523945C" w:rsidR="00041B70" w:rsidRPr="00305D16" w:rsidRDefault="00500742" w:rsidP="00F977DB">
      <w:r w:rsidRPr="00F977DB">
        <w:rPr>
          <w:rFonts w:ascii="Arial" w:hAnsi="Arial" w:cs="Arial"/>
          <w:b/>
        </w:rPr>
        <w:t>P</w:t>
      </w:r>
      <w:r w:rsidR="00F977DB" w:rsidRPr="00F977DB">
        <w:rPr>
          <w:rFonts w:ascii="Arial" w:hAnsi="Arial" w:cs="Arial"/>
          <w:b/>
        </w:rPr>
        <w:t>rojeto:</w:t>
      </w:r>
      <w:r w:rsidR="00100510">
        <w:rPr>
          <w:rFonts w:ascii="Arial" w:hAnsi="Arial" w:cs="Arial"/>
          <w:b/>
        </w:rPr>
        <w:t xml:space="preserve"> </w:t>
      </w:r>
      <w:r w:rsidR="00305D16">
        <w:rPr>
          <w:rFonts w:ascii="Arial" w:hAnsi="Arial" w:cs="Arial"/>
          <w:b/>
        </w:rPr>
        <w:tab/>
      </w:r>
      <w:r w:rsidR="00305D16">
        <w:rPr>
          <w:rFonts w:ascii="Arial" w:hAnsi="Arial" w:cs="Arial"/>
          <w:b/>
        </w:rPr>
        <w:tab/>
      </w:r>
      <w:r w:rsidR="00305D16">
        <w:t>{{PROJETO_NOME}}</w:t>
      </w:r>
    </w:p>
    <w:p w14:paraId="13D29729" w14:textId="132EAFD0" w:rsidR="00F01BC3" w:rsidRPr="00305D16" w:rsidRDefault="000B7354" w:rsidP="00F977DB">
      <w:pPr>
        <w:rPr>
          <w:b/>
        </w:rPr>
      </w:pPr>
      <w:r w:rsidRPr="00F977DB">
        <w:rPr>
          <w:rFonts w:ascii="Arial" w:hAnsi="Arial" w:cs="Arial"/>
          <w:b/>
        </w:rPr>
        <w:t>Ano-Base</w:t>
      </w:r>
      <w:r w:rsidR="00F01BC3">
        <w:rPr>
          <w:rFonts w:ascii="Arial" w:hAnsi="Arial" w:cs="Arial"/>
          <w:b/>
        </w:rPr>
        <w:t>:</w:t>
      </w:r>
      <w:r w:rsidR="00100510">
        <w:rPr>
          <w:rFonts w:ascii="Arial" w:hAnsi="Arial" w:cs="Arial"/>
          <w:b/>
        </w:rPr>
        <w:t xml:space="preserve"> </w:t>
      </w:r>
      <w:r w:rsidR="00305D16">
        <w:rPr>
          <w:rFonts w:ascii="Arial" w:hAnsi="Arial" w:cs="Arial"/>
          <w:b/>
        </w:rPr>
        <w:tab/>
      </w:r>
      <w:r w:rsidR="00305D16">
        <w:rPr>
          <w:rFonts w:ascii="Arial" w:hAnsi="Arial" w:cs="Arial"/>
          <w:b/>
        </w:rPr>
        <w:tab/>
      </w:r>
      <w:r w:rsidR="00305D16" w:rsidRPr="00305D16">
        <w:rPr>
          <w:bCs/>
        </w:rPr>
        <w:t>{{ANO_BASE}}</w:t>
      </w:r>
    </w:p>
    <w:p w14:paraId="6AF119AB" w14:textId="011B6BC0" w:rsidR="00F01BC3" w:rsidRPr="00305D16" w:rsidRDefault="00F01BC3" w:rsidP="00F01BC3">
      <w:pPr>
        <w:rPr>
          <w:b/>
        </w:rPr>
      </w:pPr>
      <w:r w:rsidRPr="00F977DB">
        <w:rPr>
          <w:rFonts w:ascii="Arial" w:hAnsi="Arial" w:cs="Arial"/>
          <w:b/>
        </w:rPr>
        <w:t>Competência:</w:t>
      </w:r>
      <w:r w:rsidR="003872AC">
        <w:rPr>
          <w:rFonts w:ascii="Arial" w:hAnsi="Arial" w:cs="Arial"/>
          <w:b/>
        </w:rPr>
        <w:t xml:space="preserve"> </w:t>
      </w:r>
      <w:r w:rsidR="00305D16">
        <w:rPr>
          <w:rFonts w:ascii="Arial" w:hAnsi="Arial" w:cs="Arial"/>
          <w:b/>
        </w:rPr>
        <w:tab/>
      </w:r>
      <w:r w:rsidR="00305D16" w:rsidRPr="00305D16">
        <w:rPr>
          <w:bCs/>
        </w:rPr>
        <w:t>{{COMPETENCIA}}</w:t>
      </w:r>
    </w:p>
    <w:p w14:paraId="7F6CBF02" w14:textId="1401462C" w:rsidR="00305D16" w:rsidRPr="008E3F6C" w:rsidRDefault="00F01BC3" w:rsidP="00305D16">
      <w:pPr>
        <w:rPr>
          <w:b/>
        </w:rPr>
      </w:pPr>
      <w:r>
        <w:rPr>
          <w:rFonts w:ascii="Arial" w:hAnsi="Arial" w:cs="Arial"/>
          <w:b/>
        </w:rPr>
        <w:t>Coord. Técnico:</w:t>
      </w:r>
      <w:r w:rsidR="00305D16" w:rsidRPr="00305D16">
        <w:rPr>
          <w:b/>
        </w:rPr>
        <w:t xml:space="preserve"> </w:t>
      </w:r>
      <w:r w:rsidR="00305D16">
        <w:rPr>
          <w:b/>
        </w:rPr>
        <w:tab/>
      </w:r>
      <w:r w:rsidR="00305D16" w:rsidRPr="00305D16">
        <w:rPr>
          <w:bCs/>
        </w:rPr>
        <w:t>{{COORDENADOR_TECNICO}}</w:t>
      </w:r>
    </w:p>
    <w:p w14:paraId="6181CC1E" w14:textId="6D55EE36" w:rsidR="004075D7" w:rsidRPr="00B82B51" w:rsidRDefault="004075D7" w:rsidP="00F977DB">
      <w:pPr>
        <w:pStyle w:val="Corpodetexto2"/>
        <w:pBdr>
          <w:bottom w:val="single" w:sz="4" w:space="1" w:color="auto"/>
        </w:pBdr>
        <w:spacing w:line="276" w:lineRule="auto"/>
        <w:ind w:right="113"/>
        <w:jc w:val="both"/>
        <w:rPr>
          <w:rFonts w:ascii="Arial" w:hAnsi="Arial" w:cs="Arial"/>
          <w:b/>
          <w:color w:val="FF0000"/>
          <w:sz w:val="22"/>
          <w:szCs w:val="22"/>
          <w:lang w:val="pt-BR"/>
        </w:rPr>
      </w:pPr>
    </w:p>
    <w:p w14:paraId="18C730DF" w14:textId="77777777" w:rsidR="00C90CA7" w:rsidRDefault="00C90CA7" w:rsidP="00C90CA7">
      <w:pPr>
        <w:pStyle w:val="PargrafodaLista"/>
        <w:snapToGrid w:val="0"/>
        <w:spacing w:before="120" w:after="120"/>
        <w:ind w:left="360"/>
        <w:rPr>
          <w:rFonts w:ascii="Arial" w:eastAsia="Times New Roman" w:hAnsi="Arial" w:cs="Arial"/>
          <w:b/>
          <w:bCs/>
          <w:color w:val="000000"/>
        </w:rPr>
      </w:pPr>
    </w:p>
    <w:p w14:paraId="709CFDDF" w14:textId="6F5B332D" w:rsidR="00617A84" w:rsidRDefault="0062487A" w:rsidP="00C90CA7">
      <w:pPr>
        <w:pStyle w:val="PargrafodaLista"/>
        <w:numPr>
          <w:ilvl w:val="0"/>
          <w:numId w:val="30"/>
        </w:num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</w:rPr>
      </w:pPr>
      <w:r w:rsidRPr="00C90CA7">
        <w:rPr>
          <w:rFonts w:ascii="Arial" w:eastAsia="Times New Roman" w:hAnsi="Arial" w:cs="Arial"/>
          <w:b/>
          <w:bCs/>
          <w:color w:val="000000"/>
        </w:rPr>
        <w:t>ATIVIDADES DESENVOLVIDAS</w:t>
      </w:r>
    </w:p>
    <w:p w14:paraId="3B79A041" w14:textId="77777777" w:rsidR="00455E5A" w:rsidRPr="00C90CA7" w:rsidRDefault="00455E5A" w:rsidP="00455E5A">
      <w:pPr>
        <w:pStyle w:val="PargrafodaLista"/>
        <w:snapToGrid w:val="0"/>
        <w:spacing w:before="120" w:after="120"/>
        <w:ind w:left="360"/>
        <w:rPr>
          <w:rFonts w:ascii="Arial" w:eastAsia="Times New Roman" w:hAnsi="Arial" w:cs="Arial"/>
          <w:b/>
          <w:bCs/>
          <w:color w:val="000000"/>
        </w:rPr>
      </w:pPr>
    </w:p>
    <w:p w14:paraId="7766FA15" w14:textId="77777777" w:rsidR="00F977DB" w:rsidRPr="00F977DB" w:rsidRDefault="00F977DB" w:rsidP="00F977DB">
      <w:pPr>
        <w:pStyle w:val="PargrafodaLista"/>
        <w:numPr>
          <w:ilvl w:val="1"/>
          <w:numId w:val="30"/>
        </w:numPr>
        <w:snapToGrid w:val="0"/>
        <w:spacing w:before="120" w:after="120"/>
        <w:ind w:left="851" w:hanging="491"/>
        <w:contextualSpacing w:val="0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F977DB">
        <w:rPr>
          <w:rFonts w:ascii="Arial" w:eastAsia="Times New Roman" w:hAnsi="Arial" w:cs="Arial"/>
          <w:b/>
          <w:bCs/>
          <w:color w:val="000000"/>
          <w:lang w:eastAsia="pt-BR"/>
        </w:rPr>
        <w:t>ATIVIDADE 01</w:t>
      </w: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"/>
        <w:gridCol w:w="5245"/>
        <w:gridCol w:w="1559"/>
        <w:gridCol w:w="2552"/>
      </w:tblGrid>
      <w:tr w:rsidR="00F977DB" w:rsidRPr="00185F4F" w14:paraId="39F082A6" w14:textId="77777777" w:rsidTr="00455E5A">
        <w:trPr>
          <w:trHeight w:val="365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4494FFEC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32AEA29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Nome da Atividade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65F02D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Vínculo</w:t>
            </w: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  <w:hideMark/>
          </w:tcPr>
          <w:p w14:paraId="21BBBA8D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Período</w:t>
            </w:r>
          </w:p>
        </w:tc>
      </w:tr>
      <w:tr w:rsidR="00F977DB" w:rsidRPr="00185F4F" w14:paraId="2CB0CB69" w14:textId="77777777" w:rsidTr="00455E5A">
        <w:trPr>
          <w:trHeight w:val="507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0E276" w14:textId="77777777" w:rsidR="00F977DB" w:rsidRPr="00185F4F" w:rsidRDefault="00F977DB" w:rsidP="00B03B94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D4F0BB" w14:textId="4A8DF8CB" w:rsidR="00F977DB" w:rsidRPr="00185F4F" w:rsidRDefault="00455E5A" w:rsidP="00B03B94">
            <w:pPr>
              <w:spacing w:line="276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{{NOME_ATIVIDADE}}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723F878" w14:textId="437FE121" w:rsidR="00F977DB" w:rsidRPr="00185F4F" w:rsidRDefault="00455E5A" w:rsidP="00B03B9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85F4F">
              <w:rPr>
                <w:rFonts w:ascii="Arial" w:hAnsi="Arial" w:cs="Arial"/>
                <w:bCs/>
                <w:sz w:val="20"/>
                <w:szCs w:val="20"/>
              </w:rPr>
              <w:t>()</w:t>
            </w:r>
            <w:r w:rsidR="00F977DB" w:rsidRPr="00185F4F">
              <w:rPr>
                <w:rFonts w:ascii="Arial" w:hAnsi="Arial" w:cs="Arial"/>
                <w:bCs/>
                <w:sz w:val="20"/>
                <w:szCs w:val="20"/>
              </w:rPr>
              <w:t xml:space="preserve"> Interno  </w:t>
            </w:r>
          </w:p>
          <w:p w14:paraId="49FFF8D2" w14:textId="5DF2B627" w:rsidR="00F977DB" w:rsidRPr="00185F4F" w:rsidRDefault="00F977DB" w:rsidP="00B03B94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85F4F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535A95">
              <w:rPr>
                <w:rFonts w:ascii="Arial" w:hAnsi="Arial" w:cs="Arial"/>
                <w:bCs/>
                <w:sz w:val="20"/>
                <w:szCs w:val="20"/>
              </w:rPr>
              <w:t>x</w:t>
            </w:r>
            <w:r w:rsidRPr="00185F4F">
              <w:rPr>
                <w:rFonts w:ascii="Arial" w:hAnsi="Arial" w:cs="Arial"/>
                <w:bCs/>
                <w:sz w:val="20"/>
                <w:szCs w:val="20"/>
              </w:rPr>
              <w:t>) Externo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F97956" w14:textId="5DAAF9CA" w:rsidR="00F977DB" w:rsidRPr="00185F4F" w:rsidRDefault="00455E5A" w:rsidP="00B03B9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{{PERIODO_ATIVIDADE}}</w:t>
            </w:r>
          </w:p>
        </w:tc>
      </w:tr>
    </w:tbl>
    <w:p w14:paraId="452AADCB" w14:textId="77777777" w:rsidR="00C90CA7" w:rsidRDefault="00C90CA7" w:rsidP="00F977DB">
      <w:pPr>
        <w:pStyle w:val="Corpodetexto2"/>
        <w:spacing w:after="120" w:line="276" w:lineRule="auto"/>
        <w:ind w:left="426"/>
        <w:jc w:val="both"/>
        <w:rPr>
          <w:rFonts w:ascii="Arial" w:hAnsi="Arial" w:cs="Arial"/>
          <w:b/>
          <w:sz w:val="20"/>
          <w:lang w:val="pt-BR"/>
        </w:rPr>
      </w:pPr>
      <w:bookmarkStart w:id="0" w:name="_Hlk1545477"/>
    </w:p>
    <w:p w14:paraId="157835AB" w14:textId="3F0A8D45" w:rsidR="00F977DB" w:rsidRPr="00185F4F" w:rsidRDefault="00F977DB" w:rsidP="00F977DB">
      <w:pPr>
        <w:pStyle w:val="Corpodetexto2"/>
        <w:spacing w:after="120" w:line="276" w:lineRule="auto"/>
        <w:ind w:left="426"/>
        <w:jc w:val="both"/>
        <w:rPr>
          <w:rFonts w:ascii="Arial" w:hAnsi="Arial" w:cs="Arial"/>
          <w:sz w:val="20"/>
          <w:lang w:val="pt-BR"/>
        </w:rPr>
      </w:pPr>
      <w:r w:rsidRPr="00185F4F">
        <w:rPr>
          <w:rFonts w:ascii="Arial" w:hAnsi="Arial" w:cs="Arial"/>
          <w:b/>
          <w:sz w:val="20"/>
          <w:lang w:val="pt-BR"/>
        </w:rPr>
        <w:t xml:space="preserve">Atividade de </w:t>
      </w:r>
      <w:r w:rsidR="00455E5A" w:rsidRPr="00185F4F">
        <w:rPr>
          <w:rFonts w:ascii="Arial" w:hAnsi="Arial" w:cs="Arial"/>
          <w:b/>
          <w:sz w:val="20"/>
          <w:lang w:val="pt-BR"/>
        </w:rPr>
        <w:t>Intercâmbio?</w:t>
      </w:r>
      <w:r w:rsidR="00455E5A" w:rsidRPr="00185F4F">
        <w:rPr>
          <w:rFonts w:ascii="Arial" w:hAnsi="Arial" w:cs="Arial"/>
          <w:b/>
          <w:sz w:val="20"/>
          <w:vertAlign w:val="superscript"/>
          <w:lang w:val="pt-BR"/>
        </w:rPr>
        <w:t xml:space="preserve"> *</w:t>
      </w:r>
      <w:r w:rsidRPr="00185F4F">
        <w:rPr>
          <w:rFonts w:ascii="Arial" w:hAnsi="Arial" w:cs="Arial"/>
          <w:b/>
          <w:sz w:val="20"/>
          <w:vertAlign w:val="superscript"/>
          <w:lang w:val="pt-BR"/>
        </w:rPr>
        <w:t>*</w:t>
      </w:r>
      <w:r w:rsidRPr="00185F4F">
        <w:rPr>
          <w:rFonts w:ascii="Arial" w:hAnsi="Arial" w:cs="Arial"/>
          <w:b/>
          <w:sz w:val="20"/>
          <w:lang w:val="pt-BR"/>
        </w:rPr>
        <w:t xml:space="preserve"> </w:t>
      </w:r>
      <w:r w:rsidR="00455E5A" w:rsidRPr="00185F4F">
        <w:rPr>
          <w:rFonts w:ascii="Arial" w:hAnsi="Arial" w:cs="Arial"/>
          <w:sz w:val="20"/>
          <w:lang w:val="pt-BR"/>
        </w:rPr>
        <w:t>(x)</w:t>
      </w:r>
      <w:r w:rsidRPr="00185F4F">
        <w:rPr>
          <w:rFonts w:ascii="Arial" w:hAnsi="Arial" w:cs="Arial"/>
          <w:sz w:val="20"/>
          <w:lang w:val="pt-BR"/>
        </w:rPr>
        <w:t xml:space="preserve"> </w:t>
      </w:r>
      <w:r w:rsidR="00455E5A" w:rsidRPr="00185F4F">
        <w:rPr>
          <w:rFonts w:ascii="Arial" w:hAnsi="Arial" w:cs="Arial"/>
          <w:sz w:val="20"/>
          <w:lang w:val="pt-BR"/>
        </w:rPr>
        <w:t>Não ()</w:t>
      </w:r>
      <w:r w:rsidRPr="00185F4F">
        <w:rPr>
          <w:rFonts w:ascii="Arial" w:hAnsi="Arial" w:cs="Arial"/>
          <w:sz w:val="20"/>
          <w:lang w:val="pt-BR"/>
        </w:rPr>
        <w:t xml:space="preserve"> Sim </w:t>
      </w:r>
    </w:p>
    <w:p w14:paraId="3FAF8F47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426" w:right="113"/>
        <w:rPr>
          <w:rFonts w:ascii="Arial" w:hAnsi="Arial" w:cs="Arial"/>
          <w:sz w:val="16"/>
          <w:szCs w:val="16"/>
        </w:rPr>
      </w:pPr>
      <w:r w:rsidRPr="00185F4F">
        <w:rPr>
          <w:rFonts w:ascii="Arial" w:hAnsi="Arial" w:cs="Arial"/>
          <w:b/>
          <w:sz w:val="16"/>
          <w:szCs w:val="16"/>
          <w:vertAlign w:val="superscript"/>
        </w:rPr>
        <w:t xml:space="preserve">* </w:t>
      </w:r>
      <w:r w:rsidRPr="00185F4F">
        <w:rPr>
          <w:rFonts w:ascii="Arial" w:hAnsi="Arial" w:cs="Arial"/>
          <w:sz w:val="16"/>
          <w:szCs w:val="16"/>
        </w:rPr>
        <w:t>Vínculo: Marcar Interno, externo ou os dois dependendo quem realiza a atividade (Empresa, Instituição ou as duas)</w:t>
      </w:r>
    </w:p>
    <w:p w14:paraId="4D186C6F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426" w:right="113"/>
        <w:rPr>
          <w:rFonts w:ascii="Arial" w:hAnsi="Arial" w:cs="Arial"/>
          <w:sz w:val="16"/>
          <w:szCs w:val="16"/>
        </w:rPr>
      </w:pPr>
      <w:r w:rsidRPr="00185F4F">
        <w:rPr>
          <w:rFonts w:ascii="Arial" w:hAnsi="Arial" w:cs="Arial"/>
          <w:b/>
          <w:sz w:val="16"/>
          <w:szCs w:val="16"/>
          <w:vertAlign w:val="superscript"/>
        </w:rPr>
        <w:t>**</w:t>
      </w:r>
      <w:r w:rsidRPr="00185F4F">
        <w:rPr>
          <w:rFonts w:ascii="Arial" w:hAnsi="Arial" w:cs="Arial"/>
          <w:b/>
          <w:sz w:val="16"/>
          <w:szCs w:val="16"/>
        </w:rPr>
        <w:t xml:space="preserve"> </w:t>
      </w:r>
      <w:r w:rsidRPr="00185F4F">
        <w:rPr>
          <w:rFonts w:ascii="Arial" w:hAnsi="Arial" w:cs="Arial"/>
          <w:sz w:val="16"/>
          <w:szCs w:val="16"/>
        </w:rPr>
        <w:t>Atividade de Intercâmbio: Marcar sim se essa atividade foi desenvolvida por uma equipe através de um convênio firmado com uma instituição externa.</w:t>
      </w:r>
    </w:p>
    <w:p w14:paraId="3D04CFC4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247A7369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CA36C30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Descrição da Atividade</w:t>
            </w:r>
          </w:p>
        </w:tc>
      </w:tr>
      <w:tr w:rsidR="00F977DB" w:rsidRPr="00185F4F" w14:paraId="3E599F6B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5EDEFAE2" w14:textId="77777777" w:rsidR="00C90CA7" w:rsidRDefault="00C90CA7" w:rsidP="00B03B94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9709039" w14:textId="3C5A15AC" w:rsidR="00F977DB" w:rsidRPr="00C90CA7" w:rsidRDefault="00305D16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{{DESCRICAO_ATIVIDADE}}</w:t>
            </w: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</w:p>
        </w:tc>
      </w:tr>
    </w:tbl>
    <w:p w14:paraId="0F459501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604EC927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7B7205A0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Justificativa da Atividade</w:t>
            </w:r>
          </w:p>
        </w:tc>
      </w:tr>
      <w:tr w:rsidR="00F977DB" w:rsidRPr="00185F4F" w14:paraId="49B49224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93294DB" w14:textId="77777777" w:rsidR="00F977DB" w:rsidRDefault="00F977DB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AB3F465" w14:textId="22C944A0" w:rsidR="00C90CA7" w:rsidRPr="00C90CA7" w:rsidRDefault="00C90CA7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{{JUSTIFICATIVA_ATIVIDADE}}</w:t>
            </w:r>
          </w:p>
          <w:p w14:paraId="7986F6BC" w14:textId="2B4B9721" w:rsidR="00C90CA7" w:rsidRPr="00185F4F" w:rsidRDefault="00C90CA7" w:rsidP="00B03B94">
            <w:pPr>
              <w:suppressAutoHyphens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57550F" w14:textId="77777777" w:rsidR="00F977DB" w:rsidRPr="00185F4F" w:rsidRDefault="00F977DB" w:rsidP="00F977DB">
      <w:pPr>
        <w:pStyle w:val="Corpodetexto2"/>
        <w:spacing w:line="276" w:lineRule="auto"/>
        <w:ind w:left="425"/>
        <w:jc w:val="both"/>
        <w:rPr>
          <w:rFonts w:ascii="Arial" w:hAnsi="Arial" w:cs="Arial"/>
          <w:b/>
          <w:sz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F977DB" w:rsidRPr="00185F4F" w14:paraId="39164EAC" w14:textId="77777777" w:rsidTr="00F977DB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4466DC18" w14:textId="77777777" w:rsidR="00F977DB" w:rsidRPr="00185F4F" w:rsidRDefault="00F977DB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Resultado Obtido da Atividade</w:t>
            </w:r>
          </w:p>
        </w:tc>
      </w:tr>
      <w:tr w:rsidR="00F977DB" w:rsidRPr="00185F4F" w14:paraId="3FD0B038" w14:textId="77777777" w:rsidTr="00F977DB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51412988" w14:textId="77777777" w:rsidR="00F977DB" w:rsidRDefault="00F977DB" w:rsidP="00B03B94">
            <w:pPr>
              <w:suppressAutoHyphens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4C03264" w14:textId="17A2C5E4" w:rsidR="00C90CA7" w:rsidRPr="00C90CA7" w:rsidRDefault="00C90CA7" w:rsidP="00B03B94">
            <w:pPr>
              <w:suppressAutoHyphens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{{RESULTADO_OBTIDO_ATIVIDADE}}</w:t>
            </w:r>
          </w:p>
          <w:p w14:paraId="56276168" w14:textId="24B3A4BA" w:rsidR="00C90CA7" w:rsidRPr="00185F4F" w:rsidRDefault="00C90CA7" w:rsidP="00B03B94">
            <w:pPr>
              <w:suppressAutoHyphens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051B3A" w14:textId="77777777" w:rsidR="00F977DB" w:rsidRPr="00185F4F" w:rsidRDefault="00F977DB" w:rsidP="00F977DB">
      <w:pPr>
        <w:pStyle w:val="Default"/>
        <w:tabs>
          <w:tab w:val="left" w:pos="284"/>
        </w:tabs>
        <w:spacing w:line="276" w:lineRule="auto"/>
        <w:ind w:left="1004" w:right="113"/>
        <w:rPr>
          <w:rFonts w:ascii="Arial" w:hAnsi="Arial" w:cs="Arial"/>
          <w:b/>
          <w:sz w:val="20"/>
          <w:szCs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2551"/>
        <w:gridCol w:w="4111"/>
      </w:tblGrid>
      <w:tr w:rsidR="00185F4F" w:rsidRPr="00185F4F" w14:paraId="0658D1EB" w14:textId="77777777" w:rsidTr="00F01BC3">
        <w:trPr>
          <w:trHeight w:val="20"/>
          <w:tblHeader/>
        </w:trPr>
        <w:tc>
          <w:tcPr>
            <w:tcW w:w="1006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590094C9" w14:textId="1076A058" w:rsidR="00185F4F" w:rsidRPr="00185F4F" w:rsidRDefault="00185F4F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Responsáveis pela atividade</w:t>
            </w:r>
          </w:p>
        </w:tc>
      </w:tr>
      <w:tr w:rsidR="00F01BC3" w:rsidRPr="00F01BC3" w14:paraId="72CF68FE" w14:textId="77777777" w:rsidTr="00455E5A">
        <w:trPr>
          <w:trHeight w:val="49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E6D82" w14:textId="77777777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1BC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7CEE" w14:textId="6C51AA71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01BC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CPF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D4DF" w14:textId="323AD862" w:rsidR="00F01BC3" w:rsidRPr="00F01BC3" w:rsidRDefault="00F01BC3" w:rsidP="00C90CA7">
            <w:pPr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Justificativa</w:t>
            </w:r>
          </w:p>
        </w:tc>
      </w:tr>
      <w:tr w:rsidR="00F01BC3" w:rsidRPr="00185F4F" w14:paraId="38CD9745" w14:textId="77777777" w:rsidTr="00455E5A">
        <w:trPr>
          <w:trHeight w:val="50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CB0B" w14:textId="66D9CD02" w:rsidR="00C90CA7" w:rsidRPr="00455E5A" w:rsidRDefault="00C90CA7" w:rsidP="00185F4F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{{RESPONSAVE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</w:t>
            </w: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_ATIVIDADE}}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651F" w14:textId="07FD8705" w:rsidR="00F01BC3" w:rsidRDefault="00C90CA7" w:rsidP="00185F4F">
            <w:pPr>
              <w:suppressAutoHyphens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{{CPF_RESPONSÀVEL}}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75E68" w14:textId="738BCAFE" w:rsidR="00F01BC3" w:rsidRPr="00C90CA7" w:rsidRDefault="00C90CA7" w:rsidP="00185F4F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JUSTIFICATIVA_RESPONAVEL</w:t>
            </w: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}}</w:t>
            </w:r>
          </w:p>
        </w:tc>
      </w:tr>
    </w:tbl>
    <w:p w14:paraId="3527BC8A" w14:textId="77777777" w:rsidR="00185F4F" w:rsidRPr="00185F4F" w:rsidRDefault="00185F4F" w:rsidP="00F977DB">
      <w:pPr>
        <w:pStyle w:val="Default"/>
        <w:tabs>
          <w:tab w:val="left" w:pos="284"/>
        </w:tabs>
        <w:spacing w:line="276" w:lineRule="auto"/>
        <w:ind w:left="1004" w:right="113"/>
        <w:rPr>
          <w:rFonts w:ascii="Arial" w:hAnsi="Arial" w:cs="Arial"/>
          <w:b/>
          <w:sz w:val="20"/>
          <w:szCs w:val="20"/>
        </w:rPr>
      </w:pPr>
    </w:p>
    <w:tbl>
      <w:tblPr>
        <w:tblW w:w="10064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185F4F" w:rsidRPr="00185F4F" w14:paraId="394BA511" w14:textId="77777777" w:rsidTr="00B03B94">
        <w:trPr>
          <w:trHeight w:val="401"/>
          <w:tblHeader/>
        </w:trPr>
        <w:tc>
          <w:tcPr>
            <w:tcW w:w="10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1BD44444" w14:textId="4C5CD49C" w:rsidR="00185F4F" w:rsidRPr="00185F4F" w:rsidRDefault="00185F4F" w:rsidP="00B03B94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85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Dispêndios relacionados a atividade</w:t>
            </w:r>
          </w:p>
        </w:tc>
      </w:tr>
      <w:tr w:rsidR="00185F4F" w:rsidRPr="00185F4F" w14:paraId="292A2430" w14:textId="77777777" w:rsidTr="00B03B94">
        <w:trPr>
          <w:trHeight w:val="546"/>
        </w:trPr>
        <w:tc>
          <w:tcPr>
            <w:tcW w:w="10064" w:type="dxa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23B54C9" w14:textId="77777777" w:rsidR="00185F4F" w:rsidRDefault="00185F4F" w:rsidP="00185F4F">
            <w:pPr>
              <w:pStyle w:val="Default"/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7EEE51" w14:textId="1C670D11" w:rsidR="00C90CA7" w:rsidRPr="00C90CA7" w:rsidRDefault="00C90CA7" w:rsidP="00C90CA7">
            <w:pPr>
              <w:suppressAutoHyphens/>
              <w:spacing w:line="276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DISPENDIOS</w:t>
            </w:r>
            <w:r w:rsidRPr="00C90CA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_ATIVIDADE}}</w:t>
            </w:r>
          </w:p>
          <w:p w14:paraId="26085824" w14:textId="130ADCE2" w:rsidR="00C90CA7" w:rsidRPr="00185F4F" w:rsidRDefault="00C90CA7" w:rsidP="00185F4F">
            <w:pPr>
              <w:pStyle w:val="Default"/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0449536D" w14:textId="77777777" w:rsidR="00455E5A" w:rsidRPr="00185F4F" w:rsidRDefault="00455E5A" w:rsidP="00185F4F">
      <w:pPr>
        <w:pStyle w:val="Corpodetexto2"/>
        <w:spacing w:line="276" w:lineRule="auto"/>
        <w:jc w:val="both"/>
        <w:rPr>
          <w:rFonts w:ascii="Arial" w:eastAsia="Times New Roman" w:hAnsi="Arial" w:cs="Arial"/>
          <w:color w:val="000000"/>
          <w:sz w:val="20"/>
          <w:lang w:val="pt-BR"/>
        </w:rPr>
      </w:pPr>
    </w:p>
    <w:p w14:paraId="2FDFF571" w14:textId="72EB8E50" w:rsidR="00DF3015" w:rsidRPr="00455E5A" w:rsidRDefault="00DF3015" w:rsidP="00455E5A">
      <w:pPr>
        <w:pStyle w:val="PargrafodaLista"/>
        <w:numPr>
          <w:ilvl w:val="0"/>
          <w:numId w:val="30"/>
        </w:num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</w:rPr>
      </w:pPr>
      <w:r w:rsidRPr="00455E5A">
        <w:rPr>
          <w:rFonts w:ascii="Arial" w:eastAsia="Times New Roman" w:hAnsi="Arial" w:cs="Arial"/>
          <w:b/>
          <w:bCs/>
          <w:color w:val="000000"/>
        </w:rPr>
        <w:t>RESULTADO ALCANÇADOS</w:t>
      </w:r>
    </w:p>
    <w:tbl>
      <w:tblPr>
        <w:tblW w:w="10064" w:type="dxa"/>
        <w:tblInd w:w="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4"/>
      </w:tblGrid>
      <w:tr w:rsidR="00DF3015" w:rsidRPr="00DF3015" w14:paraId="5331D6D2" w14:textId="77777777" w:rsidTr="00DF3015">
        <w:trPr>
          <w:trHeight w:val="546"/>
        </w:trPr>
        <w:tc>
          <w:tcPr>
            <w:tcW w:w="10064" w:type="dxa"/>
            <w:vAlign w:val="center"/>
          </w:tcPr>
          <w:p w14:paraId="2D9BF5CF" w14:textId="4E38E3AD" w:rsidR="00455E5A" w:rsidRPr="00455E5A" w:rsidRDefault="00455E5A" w:rsidP="00455E5A">
            <w:pPr>
              <w:suppressAutoHyphens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55E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{{RES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ULTADOS_ALCANÇADOS</w:t>
            </w:r>
            <w:r w:rsidRPr="00455E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}}</w:t>
            </w:r>
          </w:p>
        </w:tc>
      </w:tr>
    </w:tbl>
    <w:p w14:paraId="49ABDEF8" w14:textId="77777777" w:rsidR="00185F4F" w:rsidRPr="00185F4F" w:rsidRDefault="00185F4F" w:rsidP="00455E5A">
      <w:pPr>
        <w:snapToGrid w:val="0"/>
        <w:spacing w:before="120" w:after="12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sectPr w:rsidR="00185F4F" w:rsidRPr="00185F4F" w:rsidSect="00F977DB">
      <w:pgSz w:w="11906" w:h="16838"/>
      <w:pgMar w:top="493" w:right="849" w:bottom="709" w:left="567" w:header="425" w:footer="709" w:gutter="0"/>
      <w:pgBorders w:offsetFrom="page"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81A0" w14:textId="77777777" w:rsidR="004C07EB" w:rsidRDefault="004C07EB" w:rsidP="006E49A3">
      <w:r>
        <w:separator/>
      </w:r>
    </w:p>
  </w:endnote>
  <w:endnote w:type="continuationSeparator" w:id="0">
    <w:p w14:paraId="7445BF40" w14:textId="77777777" w:rsidR="004C07EB" w:rsidRDefault="004C07EB" w:rsidP="006E4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D87A" w14:textId="77777777" w:rsidR="004C07EB" w:rsidRDefault="004C07EB" w:rsidP="006E49A3">
      <w:r>
        <w:separator/>
      </w:r>
    </w:p>
  </w:footnote>
  <w:footnote w:type="continuationSeparator" w:id="0">
    <w:p w14:paraId="16255897" w14:textId="77777777" w:rsidR="004C07EB" w:rsidRDefault="004C07EB" w:rsidP="006E4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5"/>
    <w:multiLevelType w:val="singleLevel"/>
    <w:tmpl w:val="00000015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29D799C"/>
    <w:multiLevelType w:val="hybridMultilevel"/>
    <w:tmpl w:val="4E06B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04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2D62CC"/>
    <w:multiLevelType w:val="multilevel"/>
    <w:tmpl w:val="E75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296F"/>
    <w:multiLevelType w:val="multilevel"/>
    <w:tmpl w:val="95C04E36"/>
    <w:lvl w:ilvl="0">
      <w:start w:val="9"/>
      <w:numFmt w:val="bullet"/>
      <w:lvlText w:val="-"/>
      <w:lvlJc w:val="left"/>
      <w:pPr>
        <w:ind w:left="360" w:hanging="360"/>
      </w:pPr>
      <w:rPr>
        <w:rFonts w:ascii="Verdana" w:eastAsia="Times New Roman" w:hAnsi="Verdana" w:cs="Aria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A7E03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FD4DFA"/>
    <w:multiLevelType w:val="hybridMultilevel"/>
    <w:tmpl w:val="57467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65160"/>
    <w:multiLevelType w:val="multilevel"/>
    <w:tmpl w:val="35B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3DEF"/>
    <w:multiLevelType w:val="hybridMultilevel"/>
    <w:tmpl w:val="713E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C1853"/>
    <w:multiLevelType w:val="hybridMultilevel"/>
    <w:tmpl w:val="9780A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04696"/>
    <w:multiLevelType w:val="hybridMultilevel"/>
    <w:tmpl w:val="4FB670EA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035A24"/>
    <w:multiLevelType w:val="multilevel"/>
    <w:tmpl w:val="CDB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74BE8"/>
    <w:multiLevelType w:val="hybridMultilevel"/>
    <w:tmpl w:val="DBAE4DE4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A78B7"/>
    <w:multiLevelType w:val="hybridMultilevel"/>
    <w:tmpl w:val="CE483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55B0C"/>
    <w:multiLevelType w:val="hybridMultilevel"/>
    <w:tmpl w:val="59EE723E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7A7D35"/>
    <w:multiLevelType w:val="hybridMultilevel"/>
    <w:tmpl w:val="4002F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22C29"/>
    <w:multiLevelType w:val="multilevel"/>
    <w:tmpl w:val="BB5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761FF"/>
    <w:multiLevelType w:val="hybridMultilevel"/>
    <w:tmpl w:val="0FCAF778"/>
    <w:lvl w:ilvl="0" w:tplc="7E2608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A5F85"/>
    <w:multiLevelType w:val="hybridMultilevel"/>
    <w:tmpl w:val="9490D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54F5C"/>
    <w:multiLevelType w:val="multilevel"/>
    <w:tmpl w:val="6E90222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0" w15:restartNumberingAfterBreak="0">
    <w:nsid w:val="4F0E12B4"/>
    <w:multiLevelType w:val="hybridMultilevel"/>
    <w:tmpl w:val="48AA2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1347C"/>
    <w:multiLevelType w:val="multilevel"/>
    <w:tmpl w:val="647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B67C1"/>
    <w:multiLevelType w:val="hybridMultilevel"/>
    <w:tmpl w:val="C8166CA4"/>
    <w:lvl w:ilvl="0" w:tplc="892281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EC4511B"/>
    <w:multiLevelType w:val="hybridMultilevel"/>
    <w:tmpl w:val="92CE5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B684D"/>
    <w:multiLevelType w:val="hybridMultilevel"/>
    <w:tmpl w:val="32AA3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03197"/>
    <w:multiLevelType w:val="hybridMultilevel"/>
    <w:tmpl w:val="53347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947C5"/>
    <w:multiLevelType w:val="hybridMultilevel"/>
    <w:tmpl w:val="2EDAD96A"/>
    <w:lvl w:ilvl="0" w:tplc="8434475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B85B5D"/>
    <w:multiLevelType w:val="multilevel"/>
    <w:tmpl w:val="96C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3292E"/>
    <w:multiLevelType w:val="hybridMultilevel"/>
    <w:tmpl w:val="050CE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51B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162995"/>
    <w:multiLevelType w:val="multilevel"/>
    <w:tmpl w:val="D6B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53084"/>
    <w:multiLevelType w:val="hybridMultilevel"/>
    <w:tmpl w:val="2B8AB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344754">
      <w:numFmt w:val="bullet"/>
      <w:lvlText w:val="•"/>
      <w:lvlJc w:val="left"/>
      <w:pPr>
        <w:ind w:left="1770" w:hanging="690"/>
      </w:pPr>
      <w:rPr>
        <w:rFonts w:ascii="Times New Roman" w:eastAsia="Calibri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44F9D"/>
    <w:multiLevelType w:val="hybridMultilevel"/>
    <w:tmpl w:val="FE468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734C6"/>
    <w:multiLevelType w:val="multilevel"/>
    <w:tmpl w:val="AF5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559604">
    <w:abstractNumId w:val="17"/>
  </w:num>
  <w:num w:numId="2" w16cid:durableId="1336373606">
    <w:abstractNumId w:val="19"/>
  </w:num>
  <w:num w:numId="3" w16cid:durableId="12491214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6935811">
    <w:abstractNumId w:val="28"/>
  </w:num>
  <w:num w:numId="5" w16cid:durableId="986124851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387769">
    <w:abstractNumId w:val="8"/>
  </w:num>
  <w:num w:numId="7" w16cid:durableId="261500662">
    <w:abstractNumId w:val="23"/>
  </w:num>
  <w:num w:numId="8" w16cid:durableId="1356351465">
    <w:abstractNumId w:val="1"/>
  </w:num>
  <w:num w:numId="9" w16cid:durableId="1065447826">
    <w:abstractNumId w:val="15"/>
  </w:num>
  <w:num w:numId="10" w16cid:durableId="1895697524">
    <w:abstractNumId w:val="24"/>
  </w:num>
  <w:num w:numId="11" w16cid:durableId="1667318348">
    <w:abstractNumId w:val="9"/>
  </w:num>
  <w:num w:numId="12" w16cid:durableId="414280205">
    <w:abstractNumId w:val="20"/>
  </w:num>
  <w:num w:numId="13" w16cid:durableId="1189950673">
    <w:abstractNumId w:val="32"/>
  </w:num>
  <w:num w:numId="14" w16cid:durableId="1736589467">
    <w:abstractNumId w:val="18"/>
  </w:num>
  <w:num w:numId="15" w16cid:durableId="600382249">
    <w:abstractNumId w:val="6"/>
  </w:num>
  <w:num w:numId="16" w16cid:durableId="971591624">
    <w:abstractNumId w:val="25"/>
  </w:num>
  <w:num w:numId="17" w16cid:durableId="1302543745">
    <w:abstractNumId w:val="13"/>
  </w:num>
  <w:num w:numId="18" w16cid:durableId="1467160082">
    <w:abstractNumId w:val="16"/>
  </w:num>
  <w:num w:numId="19" w16cid:durableId="1707828630">
    <w:abstractNumId w:val="21"/>
  </w:num>
  <w:num w:numId="20" w16cid:durableId="804002519">
    <w:abstractNumId w:val="27"/>
  </w:num>
  <w:num w:numId="21" w16cid:durableId="316495188">
    <w:abstractNumId w:val="22"/>
  </w:num>
  <w:num w:numId="22" w16cid:durableId="933588928">
    <w:abstractNumId w:val="3"/>
  </w:num>
  <w:num w:numId="23" w16cid:durableId="1928297777">
    <w:abstractNumId w:val="30"/>
  </w:num>
  <w:num w:numId="24" w16cid:durableId="2138377689">
    <w:abstractNumId w:val="7"/>
  </w:num>
  <w:num w:numId="25" w16cid:durableId="1355500359">
    <w:abstractNumId w:val="33"/>
  </w:num>
  <w:num w:numId="26" w16cid:durableId="647055864">
    <w:abstractNumId w:val="11"/>
  </w:num>
  <w:num w:numId="27" w16cid:durableId="1408501933">
    <w:abstractNumId w:val="31"/>
  </w:num>
  <w:num w:numId="28" w16cid:durableId="1006984672">
    <w:abstractNumId w:val="14"/>
  </w:num>
  <w:num w:numId="29" w16cid:durableId="327631745">
    <w:abstractNumId w:val="4"/>
  </w:num>
  <w:num w:numId="30" w16cid:durableId="1731734566">
    <w:abstractNumId w:val="29"/>
  </w:num>
  <w:num w:numId="31" w16cid:durableId="1150557269">
    <w:abstractNumId w:val="10"/>
  </w:num>
  <w:num w:numId="32" w16cid:durableId="1290938305">
    <w:abstractNumId w:val="26"/>
  </w:num>
  <w:num w:numId="33" w16cid:durableId="941105562">
    <w:abstractNumId w:val="5"/>
  </w:num>
  <w:num w:numId="34" w16cid:durableId="1758674878">
    <w:abstractNumId w:val="2"/>
  </w:num>
  <w:num w:numId="35" w16cid:durableId="1949506961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7B"/>
    <w:rsid w:val="000005DD"/>
    <w:rsid w:val="0000090C"/>
    <w:rsid w:val="00001F56"/>
    <w:rsid w:val="0000346B"/>
    <w:rsid w:val="00005A97"/>
    <w:rsid w:val="00005CCD"/>
    <w:rsid w:val="0001062F"/>
    <w:rsid w:val="00010CF7"/>
    <w:rsid w:val="00012808"/>
    <w:rsid w:val="00012BF2"/>
    <w:rsid w:val="0001421F"/>
    <w:rsid w:val="0001782F"/>
    <w:rsid w:val="00017D26"/>
    <w:rsid w:val="000200AF"/>
    <w:rsid w:val="00020170"/>
    <w:rsid w:val="000220DC"/>
    <w:rsid w:val="00023AF0"/>
    <w:rsid w:val="0002556C"/>
    <w:rsid w:val="0002711C"/>
    <w:rsid w:val="00027391"/>
    <w:rsid w:val="0003047C"/>
    <w:rsid w:val="00030A59"/>
    <w:rsid w:val="000324DF"/>
    <w:rsid w:val="000344F4"/>
    <w:rsid w:val="00034B75"/>
    <w:rsid w:val="0003656A"/>
    <w:rsid w:val="00037792"/>
    <w:rsid w:val="00037F72"/>
    <w:rsid w:val="000408F6"/>
    <w:rsid w:val="00041AA9"/>
    <w:rsid w:val="00041B70"/>
    <w:rsid w:val="0004262B"/>
    <w:rsid w:val="00044670"/>
    <w:rsid w:val="00045E37"/>
    <w:rsid w:val="000462FD"/>
    <w:rsid w:val="00054DF8"/>
    <w:rsid w:val="00061473"/>
    <w:rsid w:val="00065C19"/>
    <w:rsid w:val="00070146"/>
    <w:rsid w:val="0007176B"/>
    <w:rsid w:val="00072AFC"/>
    <w:rsid w:val="00073F43"/>
    <w:rsid w:val="00074953"/>
    <w:rsid w:val="00075158"/>
    <w:rsid w:val="000752DB"/>
    <w:rsid w:val="00076AEE"/>
    <w:rsid w:val="000815DC"/>
    <w:rsid w:val="000850E1"/>
    <w:rsid w:val="00086401"/>
    <w:rsid w:val="00087187"/>
    <w:rsid w:val="0008754F"/>
    <w:rsid w:val="00090D80"/>
    <w:rsid w:val="00090ED6"/>
    <w:rsid w:val="00092130"/>
    <w:rsid w:val="000931BD"/>
    <w:rsid w:val="000948AA"/>
    <w:rsid w:val="000972A4"/>
    <w:rsid w:val="000A231D"/>
    <w:rsid w:val="000A2FAC"/>
    <w:rsid w:val="000B7354"/>
    <w:rsid w:val="000C1841"/>
    <w:rsid w:val="000C47BC"/>
    <w:rsid w:val="000C4A19"/>
    <w:rsid w:val="000C5DEC"/>
    <w:rsid w:val="000D20D4"/>
    <w:rsid w:val="000D3634"/>
    <w:rsid w:val="000D3A45"/>
    <w:rsid w:val="000D3F9B"/>
    <w:rsid w:val="000D4C72"/>
    <w:rsid w:val="000D5FCB"/>
    <w:rsid w:val="000D61F6"/>
    <w:rsid w:val="000D6E33"/>
    <w:rsid w:val="000D7280"/>
    <w:rsid w:val="000E0008"/>
    <w:rsid w:val="000E1DF7"/>
    <w:rsid w:val="000E39E6"/>
    <w:rsid w:val="000E7771"/>
    <w:rsid w:val="000F07EE"/>
    <w:rsid w:val="000F08EE"/>
    <w:rsid w:val="000F224F"/>
    <w:rsid w:val="000F26CB"/>
    <w:rsid w:val="000F308A"/>
    <w:rsid w:val="000F36EA"/>
    <w:rsid w:val="000F3AF1"/>
    <w:rsid w:val="000F3C6C"/>
    <w:rsid w:val="000F6DA0"/>
    <w:rsid w:val="000F7A2B"/>
    <w:rsid w:val="00100510"/>
    <w:rsid w:val="0010135E"/>
    <w:rsid w:val="00102131"/>
    <w:rsid w:val="00102CA6"/>
    <w:rsid w:val="001036A8"/>
    <w:rsid w:val="00103CF0"/>
    <w:rsid w:val="0010527B"/>
    <w:rsid w:val="00105F64"/>
    <w:rsid w:val="00106FCB"/>
    <w:rsid w:val="00110CC0"/>
    <w:rsid w:val="00111104"/>
    <w:rsid w:val="00112EC8"/>
    <w:rsid w:val="001135C8"/>
    <w:rsid w:val="00115E41"/>
    <w:rsid w:val="00120DD8"/>
    <w:rsid w:val="001241C2"/>
    <w:rsid w:val="001247F4"/>
    <w:rsid w:val="00125718"/>
    <w:rsid w:val="00125FCE"/>
    <w:rsid w:val="00126A24"/>
    <w:rsid w:val="001270E2"/>
    <w:rsid w:val="00127C5E"/>
    <w:rsid w:val="00130CA6"/>
    <w:rsid w:val="0013160B"/>
    <w:rsid w:val="0013332A"/>
    <w:rsid w:val="0014079D"/>
    <w:rsid w:val="00140A57"/>
    <w:rsid w:val="00141442"/>
    <w:rsid w:val="001435D2"/>
    <w:rsid w:val="00143C55"/>
    <w:rsid w:val="00145995"/>
    <w:rsid w:val="001469CB"/>
    <w:rsid w:val="00146BCB"/>
    <w:rsid w:val="00147F51"/>
    <w:rsid w:val="00150E98"/>
    <w:rsid w:val="00150F04"/>
    <w:rsid w:val="00151698"/>
    <w:rsid w:val="001517BC"/>
    <w:rsid w:val="00151FE2"/>
    <w:rsid w:val="00153B5D"/>
    <w:rsid w:val="00153C86"/>
    <w:rsid w:val="0015681F"/>
    <w:rsid w:val="00156C5E"/>
    <w:rsid w:val="00157313"/>
    <w:rsid w:val="00157EDD"/>
    <w:rsid w:val="00161676"/>
    <w:rsid w:val="00161772"/>
    <w:rsid w:val="001636D8"/>
    <w:rsid w:val="00164487"/>
    <w:rsid w:val="001676B3"/>
    <w:rsid w:val="00170925"/>
    <w:rsid w:val="001714AE"/>
    <w:rsid w:val="00171F43"/>
    <w:rsid w:val="0017298B"/>
    <w:rsid w:val="001737AF"/>
    <w:rsid w:val="00176EFA"/>
    <w:rsid w:val="00181F77"/>
    <w:rsid w:val="001827FA"/>
    <w:rsid w:val="00185912"/>
    <w:rsid w:val="00185F4F"/>
    <w:rsid w:val="0018649B"/>
    <w:rsid w:val="00187353"/>
    <w:rsid w:val="00187925"/>
    <w:rsid w:val="00191B17"/>
    <w:rsid w:val="001943F2"/>
    <w:rsid w:val="001965AA"/>
    <w:rsid w:val="00197B91"/>
    <w:rsid w:val="001A057C"/>
    <w:rsid w:val="001A0B15"/>
    <w:rsid w:val="001A0E39"/>
    <w:rsid w:val="001B08B1"/>
    <w:rsid w:val="001B0B2C"/>
    <w:rsid w:val="001B228B"/>
    <w:rsid w:val="001B3313"/>
    <w:rsid w:val="001B357C"/>
    <w:rsid w:val="001B35A2"/>
    <w:rsid w:val="001B3BB2"/>
    <w:rsid w:val="001B3ECB"/>
    <w:rsid w:val="001B5A1E"/>
    <w:rsid w:val="001B6032"/>
    <w:rsid w:val="001B6363"/>
    <w:rsid w:val="001C2498"/>
    <w:rsid w:val="001C32A9"/>
    <w:rsid w:val="001C3D67"/>
    <w:rsid w:val="001D0DA6"/>
    <w:rsid w:val="001D1248"/>
    <w:rsid w:val="001D41DD"/>
    <w:rsid w:val="001D664E"/>
    <w:rsid w:val="001E0CEE"/>
    <w:rsid w:val="001E1E3A"/>
    <w:rsid w:val="001E371C"/>
    <w:rsid w:val="001E399C"/>
    <w:rsid w:val="001E3DE5"/>
    <w:rsid w:val="001E40B5"/>
    <w:rsid w:val="001E476B"/>
    <w:rsid w:val="001E540E"/>
    <w:rsid w:val="001E6528"/>
    <w:rsid w:val="001F0691"/>
    <w:rsid w:val="001F07A0"/>
    <w:rsid w:val="001F1766"/>
    <w:rsid w:val="001F2A80"/>
    <w:rsid w:val="001F5009"/>
    <w:rsid w:val="001F5962"/>
    <w:rsid w:val="001F6C2E"/>
    <w:rsid w:val="001F6C5F"/>
    <w:rsid w:val="0020262A"/>
    <w:rsid w:val="002042CB"/>
    <w:rsid w:val="0020469B"/>
    <w:rsid w:val="00210D6B"/>
    <w:rsid w:val="00210F11"/>
    <w:rsid w:val="00211CAE"/>
    <w:rsid w:val="00215B56"/>
    <w:rsid w:val="00217A7B"/>
    <w:rsid w:val="0022060B"/>
    <w:rsid w:val="00222783"/>
    <w:rsid w:val="00222AD3"/>
    <w:rsid w:val="00224928"/>
    <w:rsid w:val="002300C7"/>
    <w:rsid w:val="0023238D"/>
    <w:rsid w:val="002325C8"/>
    <w:rsid w:val="00232A01"/>
    <w:rsid w:val="00232AB6"/>
    <w:rsid w:val="00240CE5"/>
    <w:rsid w:val="00242533"/>
    <w:rsid w:val="002436A9"/>
    <w:rsid w:val="0024461E"/>
    <w:rsid w:val="002455C6"/>
    <w:rsid w:val="002462A3"/>
    <w:rsid w:val="00246F6E"/>
    <w:rsid w:val="00250D41"/>
    <w:rsid w:val="002564E8"/>
    <w:rsid w:val="002617AA"/>
    <w:rsid w:val="002626B6"/>
    <w:rsid w:val="00263C49"/>
    <w:rsid w:val="0026491B"/>
    <w:rsid w:val="00265AAA"/>
    <w:rsid w:val="00267E76"/>
    <w:rsid w:val="00271017"/>
    <w:rsid w:val="00271D3C"/>
    <w:rsid w:val="00280886"/>
    <w:rsid w:val="002811CC"/>
    <w:rsid w:val="002836FF"/>
    <w:rsid w:val="002A1F2E"/>
    <w:rsid w:val="002A212A"/>
    <w:rsid w:val="002A325A"/>
    <w:rsid w:val="002B0C1D"/>
    <w:rsid w:val="002B1EB3"/>
    <w:rsid w:val="002B294A"/>
    <w:rsid w:val="002B3433"/>
    <w:rsid w:val="002B3F9F"/>
    <w:rsid w:val="002B5506"/>
    <w:rsid w:val="002C00BF"/>
    <w:rsid w:val="002C41F6"/>
    <w:rsid w:val="002C4AE1"/>
    <w:rsid w:val="002C5D62"/>
    <w:rsid w:val="002C7054"/>
    <w:rsid w:val="002D0B0B"/>
    <w:rsid w:val="002D1378"/>
    <w:rsid w:val="002D1A11"/>
    <w:rsid w:val="002D3F41"/>
    <w:rsid w:val="002D416E"/>
    <w:rsid w:val="002D76B5"/>
    <w:rsid w:val="002E0CF5"/>
    <w:rsid w:val="002E17F1"/>
    <w:rsid w:val="002E1988"/>
    <w:rsid w:val="002E1EE8"/>
    <w:rsid w:val="002E2E40"/>
    <w:rsid w:val="002E5DAA"/>
    <w:rsid w:val="002E5E2D"/>
    <w:rsid w:val="002F0AA2"/>
    <w:rsid w:val="002F25BA"/>
    <w:rsid w:val="002F3954"/>
    <w:rsid w:val="002F401D"/>
    <w:rsid w:val="002F4DFB"/>
    <w:rsid w:val="002F7167"/>
    <w:rsid w:val="002F7A05"/>
    <w:rsid w:val="00302297"/>
    <w:rsid w:val="00303176"/>
    <w:rsid w:val="003039BC"/>
    <w:rsid w:val="003053B9"/>
    <w:rsid w:val="00305D16"/>
    <w:rsid w:val="00305F95"/>
    <w:rsid w:val="00307036"/>
    <w:rsid w:val="00311E72"/>
    <w:rsid w:val="00311E9A"/>
    <w:rsid w:val="0031391E"/>
    <w:rsid w:val="003149D3"/>
    <w:rsid w:val="00315C48"/>
    <w:rsid w:val="00316041"/>
    <w:rsid w:val="00316B21"/>
    <w:rsid w:val="003222F2"/>
    <w:rsid w:val="00322D57"/>
    <w:rsid w:val="0032453E"/>
    <w:rsid w:val="003252E7"/>
    <w:rsid w:val="00327CD9"/>
    <w:rsid w:val="00331482"/>
    <w:rsid w:val="00331721"/>
    <w:rsid w:val="00333A14"/>
    <w:rsid w:val="0033509F"/>
    <w:rsid w:val="003402E0"/>
    <w:rsid w:val="00344CA0"/>
    <w:rsid w:val="003467C7"/>
    <w:rsid w:val="00354282"/>
    <w:rsid w:val="003576A3"/>
    <w:rsid w:val="00357BB7"/>
    <w:rsid w:val="00363F85"/>
    <w:rsid w:val="0036402D"/>
    <w:rsid w:val="00364667"/>
    <w:rsid w:val="0036479F"/>
    <w:rsid w:val="00365EC7"/>
    <w:rsid w:val="0036718F"/>
    <w:rsid w:val="00370495"/>
    <w:rsid w:val="00371790"/>
    <w:rsid w:val="00376D0C"/>
    <w:rsid w:val="003771E4"/>
    <w:rsid w:val="00377956"/>
    <w:rsid w:val="00383428"/>
    <w:rsid w:val="00384609"/>
    <w:rsid w:val="003872AC"/>
    <w:rsid w:val="003872E6"/>
    <w:rsid w:val="00387A12"/>
    <w:rsid w:val="003918E1"/>
    <w:rsid w:val="003920AD"/>
    <w:rsid w:val="00394EA7"/>
    <w:rsid w:val="0039573D"/>
    <w:rsid w:val="003A0393"/>
    <w:rsid w:val="003A051F"/>
    <w:rsid w:val="003A268A"/>
    <w:rsid w:val="003A2CF8"/>
    <w:rsid w:val="003A3917"/>
    <w:rsid w:val="003A4DE4"/>
    <w:rsid w:val="003A55FC"/>
    <w:rsid w:val="003A5CDA"/>
    <w:rsid w:val="003B1851"/>
    <w:rsid w:val="003B2325"/>
    <w:rsid w:val="003B5AA4"/>
    <w:rsid w:val="003B7444"/>
    <w:rsid w:val="003B7841"/>
    <w:rsid w:val="003C11C4"/>
    <w:rsid w:val="003C205E"/>
    <w:rsid w:val="003C4762"/>
    <w:rsid w:val="003C4AA4"/>
    <w:rsid w:val="003D1ED6"/>
    <w:rsid w:val="003D6CE1"/>
    <w:rsid w:val="003D7FCB"/>
    <w:rsid w:val="003E1142"/>
    <w:rsid w:val="003E12E3"/>
    <w:rsid w:val="003E19B1"/>
    <w:rsid w:val="003E22F7"/>
    <w:rsid w:val="003E3AC7"/>
    <w:rsid w:val="003E5023"/>
    <w:rsid w:val="003E7A44"/>
    <w:rsid w:val="003F01B9"/>
    <w:rsid w:val="003F045E"/>
    <w:rsid w:val="003F1E91"/>
    <w:rsid w:val="003F5D18"/>
    <w:rsid w:val="003F6D8A"/>
    <w:rsid w:val="00401D6E"/>
    <w:rsid w:val="00402DBB"/>
    <w:rsid w:val="00403239"/>
    <w:rsid w:val="00403C45"/>
    <w:rsid w:val="00404843"/>
    <w:rsid w:val="00405540"/>
    <w:rsid w:val="004075D7"/>
    <w:rsid w:val="00410998"/>
    <w:rsid w:val="00411538"/>
    <w:rsid w:val="004139CE"/>
    <w:rsid w:val="004149F7"/>
    <w:rsid w:val="00414F78"/>
    <w:rsid w:val="004160F0"/>
    <w:rsid w:val="004162FA"/>
    <w:rsid w:val="00416B7B"/>
    <w:rsid w:val="00422638"/>
    <w:rsid w:val="00424642"/>
    <w:rsid w:val="00424A3C"/>
    <w:rsid w:val="00426226"/>
    <w:rsid w:val="00427C6B"/>
    <w:rsid w:val="004317E7"/>
    <w:rsid w:val="00431E08"/>
    <w:rsid w:val="0043386D"/>
    <w:rsid w:val="00440AED"/>
    <w:rsid w:val="00440E1F"/>
    <w:rsid w:val="004416B8"/>
    <w:rsid w:val="00442033"/>
    <w:rsid w:val="0044273F"/>
    <w:rsid w:val="00450AB4"/>
    <w:rsid w:val="00451BAB"/>
    <w:rsid w:val="004547DA"/>
    <w:rsid w:val="00455E5A"/>
    <w:rsid w:val="00455E90"/>
    <w:rsid w:val="004563E1"/>
    <w:rsid w:val="0046756A"/>
    <w:rsid w:val="004675D2"/>
    <w:rsid w:val="00472AF4"/>
    <w:rsid w:val="004759A2"/>
    <w:rsid w:val="0047714C"/>
    <w:rsid w:val="00477636"/>
    <w:rsid w:val="00485BDC"/>
    <w:rsid w:val="0049046A"/>
    <w:rsid w:val="0049117C"/>
    <w:rsid w:val="004920D1"/>
    <w:rsid w:val="00492156"/>
    <w:rsid w:val="004930D6"/>
    <w:rsid w:val="0049310B"/>
    <w:rsid w:val="00493365"/>
    <w:rsid w:val="00495D03"/>
    <w:rsid w:val="004961F2"/>
    <w:rsid w:val="004963A1"/>
    <w:rsid w:val="004A26A3"/>
    <w:rsid w:val="004A488A"/>
    <w:rsid w:val="004A67A8"/>
    <w:rsid w:val="004A732D"/>
    <w:rsid w:val="004C042A"/>
    <w:rsid w:val="004C07EB"/>
    <w:rsid w:val="004C45F5"/>
    <w:rsid w:val="004C53FF"/>
    <w:rsid w:val="004C58CC"/>
    <w:rsid w:val="004D218C"/>
    <w:rsid w:val="004D354D"/>
    <w:rsid w:val="004D50E8"/>
    <w:rsid w:val="004D52CC"/>
    <w:rsid w:val="004D552A"/>
    <w:rsid w:val="004E0BDA"/>
    <w:rsid w:val="004E1675"/>
    <w:rsid w:val="004E31DA"/>
    <w:rsid w:val="004E39DC"/>
    <w:rsid w:val="004E5F5D"/>
    <w:rsid w:val="004E745C"/>
    <w:rsid w:val="004F1F30"/>
    <w:rsid w:val="004F21D0"/>
    <w:rsid w:val="004F4C42"/>
    <w:rsid w:val="004F6CCA"/>
    <w:rsid w:val="004F7773"/>
    <w:rsid w:val="00500742"/>
    <w:rsid w:val="00500CBF"/>
    <w:rsid w:val="00500F14"/>
    <w:rsid w:val="005038F2"/>
    <w:rsid w:val="005052F9"/>
    <w:rsid w:val="005060A4"/>
    <w:rsid w:val="0051302F"/>
    <w:rsid w:val="0051436D"/>
    <w:rsid w:val="00523E58"/>
    <w:rsid w:val="005260BF"/>
    <w:rsid w:val="00533A43"/>
    <w:rsid w:val="00533F62"/>
    <w:rsid w:val="00535A95"/>
    <w:rsid w:val="00535F0A"/>
    <w:rsid w:val="00537258"/>
    <w:rsid w:val="005406D6"/>
    <w:rsid w:val="00540BAA"/>
    <w:rsid w:val="00543029"/>
    <w:rsid w:val="00543C8E"/>
    <w:rsid w:val="00543F05"/>
    <w:rsid w:val="00543F71"/>
    <w:rsid w:val="00544CC2"/>
    <w:rsid w:val="00550BF1"/>
    <w:rsid w:val="00552A91"/>
    <w:rsid w:val="00553F30"/>
    <w:rsid w:val="0055641C"/>
    <w:rsid w:val="00560552"/>
    <w:rsid w:val="00561B46"/>
    <w:rsid w:val="0056300F"/>
    <w:rsid w:val="00563657"/>
    <w:rsid w:val="00564DE9"/>
    <w:rsid w:val="00566CDF"/>
    <w:rsid w:val="00570046"/>
    <w:rsid w:val="005724B7"/>
    <w:rsid w:val="0057527D"/>
    <w:rsid w:val="00576EB3"/>
    <w:rsid w:val="00577387"/>
    <w:rsid w:val="00581CEF"/>
    <w:rsid w:val="00581FA3"/>
    <w:rsid w:val="00582361"/>
    <w:rsid w:val="0058330E"/>
    <w:rsid w:val="00583521"/>
    <w:rsid w:val="00585831"/>
    <w:rsid w:val="00585C33"/>
    <w:rsid w:val="00586CE9"/>
    <w:rsid w:val="00587039"/>
    <w:rsid w:val="00590F5A"/>
    <w:rsid w:val="0059485B"/>
    <w:rsid w:val="00594B74"/>
    <w:rsid w:val="005961E4"/>
    <w:rsid w:val="005A017A"/>
    <w:rsid w:val="005A0999"/>
    <w:rsid w:val="005A1C3E"/>
    <w:rsid w:val="005A49CE"/>
    <w:rsid w:val="005A5149"/>
    <w:rsid w:val="005A54B6"/>
    <w:rsid w:val="005A631A"/>
    <w:rsid w:val="005B0855"/>
    <w:rsid w:val="005B1ABB"/>
    <w:rsid w:val="005B3C3D"/>
    <w:rsid w:val="005B5B63"/>
    <w:rsid w:val="005B5C2E"/>
    <w:rsid w:val="005C19E8"/>
    <w:rsid w:val="005C3331"/>
    <w:rsid w:val="005C68A0"/>
    <w:rsid w:val="005C707A"/>
    <w:rsid w:val="005C7413"/>
    <w:rsid w:val="005D0DC8"/>
    <w:rsid w:val="005D12C3"/>
    <w:rsid w:val="005D243E"/>
    <w:rsid w:val="005D2962"/>
    <w:rsid w:val="005D5038"/>
    <w:rsid w:val="005D64B8"/>
    <w:rsid w:val="005D6B8B"/>
    <w:rsid w:val="005E14B5"/>
    <w:rsid w:val="005E1AD0"/>
    <w:rsid w:val="005E1B3D"/>
    <w:rsid w:val="005E239F"/>
    <w:rsid w:val="005E3267"/>
    <w:rsid w:val="005E3898"/>
    <w:rsid w:val="005E7AEF"/>
    <w:rsid w:val="005F02CC"/>
    <w:rsid w:val="005F2ED9"/>
    <w:rsid w:val="005F5077"/>
    <w:rsid w:val="005F51C0"/>
    <w:rsid w:val="005F7AB1"/>
    <w:rsid w:val="00603244"/>
    <w:rsid w:val="0060434D"/>
    <w:rsid w:val="00604673"/>
    <w:rsid w:val="00604D8F"/>
    <w:rsid w:val="00605603"/>
    <w:rsid w:val="00606777"/>
    <w:rsid w:val="006077B7"/>
    <w:rsid w:val="00607F91"/>
    <w:rsid w:val="006112BC"/>
    <w:rsid w:val="006119DA"/>
    <w:rsid w:val="00612793"/>
    <w:rsid w:val="00612C04"/>
    <w:rsid w:val="0061392B"/>
    <w:rsid w:val="00615435"/>
    <w:rsid w:val="006156D2"/>
    <w:rsid w:val="00617A84"/>
    <w:rsid w:val="006200C8"/>
    <w:rsid w:val="0062436F"/>
    <w:rsid w:val="0062487A"/>
    <w:rsid w:val="0062686D"/>
    <w:rsid w:val="00627ED0"/>
    <w:rsid w:val="00630474"/>
    <w:rsid w:val="006362A3"/>
    <w:rsid w:val="00636EAD"/>
    <w:rsid w:val="0064044C"/>
    <w:rsid w:val="00641005"/>
    <w:rsid w:val="006478B4"/>
    <w:rsid w:val="00653337"/>
    <w:rsid w:val="00654DDB"/>
    <w:rsid w:val="00660D62"/>
    <w:rsid w:val="006646C7"/>
    <w:rsid w:val="006661A2"/>
    <w:rsid w:val="00670612"/>
    <w:rsid w:val="00673D3D"/>
    <w:rsid w:val="00675289"/>
    <w:rsid w:val="00675D84"/>
    <w:rsid w:val="00676567"/>
    <w:rsid w:val="006769A4"/>
    <w:rsid w:val="00676D51"/>
    <w:rsid w:val="006775D0"/>
    <w:rsid w:val="006778A6"/>
    <w:rsid w:val="00680FEA"/>
    <w:rsid w:val="00682154"/>
    <w:rsid w:val="006822C2"/>
    <w:rsid w:val="00685915"/>
    <w:rsid w:val="0069071D"/>
    <w:rsid w:val="00693265"/>
    <w:rsid w:val="006954C5"/>
    <w:rsid w:val="0069731A"/>
    <w:rsid w:val="00697B0C"/>
    <w:rsid w:val="006A15F2"/>
    <w:rsid w:val="006A3B79"/>
    <w:rsid w:val="006A4FF3"/>
    <w:rsid w:val="006A5F85"/>
    <w:rsid w:val="006A64D9"/>
    <w:rsid w:val="006A7DA5"/>
    <w:rsid w:val="006B045D"/>
    <w:rsid w:val="006B1738"/>
    <w:rsid w:val="006B3220"/>
    <w:rsid w:val="006B7E45"/>
    <w:rsid w:val="006B7E6C"/>
    <w:rsid w:val="006C022D"/>
    <w:rsid w:val="006C0876"/>
    <w:rsid w:val="006C3E28"/>
    <w:rsid w:val="006C4E5D"/>
    <w:rsid w:val="006C67D3"/>
    <w:rsid w:val="006C6A13"/>
    <w:rsid w:val="006C6A5D"/>
    <w:rsid w:val="006D154C"/>
    <w:rsid w:val="006D1DFF"/>
    <w:rsid w:val="006D4948"/>
    <w:rsid w:val="006D4E2A"/>
    <w:rsid w:val="006D5597"/>
    <w:rsid w:val="006D6918"/>
    <w:rsid w:val="006D7549"/>
    <w:rsid w:val="006D78E5"/>
    <w:rsid w:val="006E09A7"/>
    <w:rsid w:val="006E1E3D"/>
    <w:rsid w:val="006E1F2E"/>
    <w:rsid w:val="006E49A3"/>
    <w:rsid w:val="006E5B4D"/>
    <w:rsid w:val="006E6E9D"/>
    <w:rsid w:val="006E77C6"/>
    <w:rsid w:val="006F0F8F"/>
    <w:rsid w:val="006F42C0"/>
    <w:rsid w:val="006F4687"/>
    <w:rsid w:val="006F4D11"/>
    <w:rsid w:val="006F5262"/>
    <w:rsid w:val="006F5476"/>
    <w:rsid w:val="006F7B2F"/>
    <w:rsid w:val="00701442"/>
    <w:rsid w:val="00703E1F"/>
    <w:rsid w:val="00704492"/>
    <w:rsid w:val="00706D4E"/>
    <w:rsid w:val="007103E0"/>
    <w:rsid w:val="007108F7"/>
    <w:rsid w:val="00713FD2"/>
    <w:rsid w:val="0071777E"/>
    <w:rsid w:val="00723510"/>
    <w:rsid w:val="007236A2"/>
    <w:rsid w:val="00723779"/>
    <w:rsid w:val="00726855"/>
    <w:rsid w:val="007303D6"/>
    <w:rsid w:val="00731950"/>
    <w:rsid w:val="00731D38"/>
    <w:rsid w:val="007321AC"/>
    <w:rsid w:val="00732BC4"/>
    <w:rsid w:val="0073360F"/>
    <w:rsid w:val="00737FCA"/>
    <w:rsid w:val="007419AE"/>
    <w:rsid w:val="00742582"/>
    <w:rsid w:val="00743DF3"/>
    <w:rsid w:val="00745E6C"/>
    <w:rsid w:val="0074708A"/>
    <w:rsid w:val="007472E3"/>
    <w:rsid w:val="007476DA"/>
    <w:rsid w:val="007500CC"/>
    <w:rsid w:val="00751837"/>
    <w:rsid w:val="00753BD6"/>
    <w:rsid w:val="00754A75"/>
    <w:rsid w:val="00754C9E"/>
    <w:rsid w:val="00754FF8"/>
    <w:rsid w:val="0075761F"/>
    <w:rsid w:val="00757C15"/>
    <w:rsid w:val="0076220C"/>
    <w:rsid w:val="00762598"/>
    <w:rsid w:val="0076291F"/>
    <w:rsid w:val="00764C2A"/>
    <w:rsid w:val="00765A84"/>
    <w:rsid w:val="0076724C"/>
    <w:rsid w:val="007708F7"/>
    <w:rsid w:val="007736B3"/>
    <w:rsid w:val="00773F31"/>
    <w:rsid w:val="007757D1"/>
    <w:rsid w:val="00777997"/>
    <w:rsid w:val="0078102D"/>
    <w:rsid w:val="0079373F"/>
    <w:rsid w:val="00793858"/>
    <w:rsid w:val="00795230"/>
    <w:rsid w:val="007A03E6"/>
    <w:rsid w:val="007A0727"/>
    <w:rsid w:val="007A0D0E"/>
    <w:rsid w:val="007A253E"/>
    <w:rsid w:val="007A3E6F"/>
    <w:rsid w:val="007A575B"/>
    <w:rsid w:val="007A57A5"/>
    <w:rsid w:val="007A6792"/>
    <w:rsid w:val="007A7045"/>
    <w:rsid w:val="007B058B"/>
    <w:rsid w:val="007B2C66"/>
    <w:rsid w:val="007B5751"/>
    <w:rsid w:val="007B7028"/>
    <w:rsid w:val="007B7B4D"/>
    <w:rsid w:val="007C270D"/>
    <w:rsid w:val="007C40D4"/>
    <w:rsid w:val="007C637F"/>
    <w:rsid w:val="007C686A"/>
    <w:rsid w:val="007D0C8E"/>
    <w:rsid w:val="007D2FA4"/>
    <w:rsid w:val="007D43C0"/>
    <w:rsid w:val="007D6A82"/>
    <w:rsid w:val="007E179D"/>
    <w:rsid w:val="007E23F2"/>
    <w:rsid w:val="007E63B8"/>
    <w:rsid w:val="007E79C6"/>
    <w:rsid w:val="007F1BF7"/>
    <w:rsid w:val="007F1D06"/>
    <w:rsid w:val="007F298C"/>
    <w:rsid w:val="007F7B47"/>
    <w:rsid w:val="00803F62"/>
    <w:rsid w:val="008054D3"/>
    <w:rsid w:val="008058B3"/>
    <w:rsid w:val="00805EF1"/>
    <w:rsid w:val="00807554"/>
    <w:rsid w:val="0081024B"/>
    <w:rsid w:val="0081275B"/>
    <w:rsid w:val="00813804"/>
    <w:rsid w:val="00813906"/>
    <w:rsid w:val="008146BE"/>
    <w:rsid w:val="00814BDD"/>
    <w:rsid w:val="00817D41"/>
    <w:rsid w:val="0082080C"/>
    <w:rsid w:val="00823F98"/>
    <w:rsid w:val="00825CBE"/>
    <w:rsid w:val="00825F25"/>
    <w:rsid w:val="00826453"/>
    <w:rsid w:val="008269C7"/>
    <w:rsid w:val="00827873"/>
    <w:rsid w:val="00830653"/>
    <w:rsid w:val="00830FEF"/>
    <w:rsid w:val="00832099"/>
    <w:rsid w:val="00832CD7"/>
    <w:rsid w:val="00835BD1"/>
    <w:rsid w:val="00836BB6"/>
    <w:rsid w:val="008374C5"/>
    <w:rsid w:val="0083787C"/>
    <w:rsid w:val="008419FD"/>
    <w:rsid w:val="00843454"/>
    <w:rsid w:val="0084414F"/>
    <w:rsid w:val="00844462"/>
    <w:rsid w:val="008451C5"/>
    <w:rsid w:val="008454B3"/>
    <w:rsid w:val="00845D02"/>
    <w:rsid w:val="00846EFF"/>
    <w:rsid w:val="00851837"/>
    <w:rsid w:val="00851952"/>
    <w:rsid w:val="00852E97"/>
    <w:rsid w:val="00853BE3"/>
    <w:rsid w:val="00854450"/>
    <w:rsid w:val="00855077"/>
    <w:rsid w:val="008568BF"/>
    <w:rsid w:val="00856BEC"/>
    <w:rsid w:val="0085782C"/>
    <w:rsid w:val="008612A3"/>
    <w:rsid w:val="0086607B"/>
    <w:rsid w:val="008701F9"/>
    <w:rsid w:val="008709A3"/>
    <w:rsid w:val="008716D4"/>
    <w:rsid w:val="00871CEC"/>
    <w:rsid w:val="00876AE5"/>
    <w:rsid w:val="00877F79"/>
    <w:rsid w:val="008801C3"/>
    <w:rsid w:val="00881F4F"/>
    <w:rsid w:val="0088254D"/>
    <w:rsid w:val="0088311B"/>
    <w:rsid w:val="008838FB"/>
    <w:rsid w:val="0088527E"/>
    <w:rsid w:val="00886D49"/>
    <w:rsid w:val="00890337"/>
    <w:rsid w:val="00891C26"/>
    <w:rsid w:val="008931E5"/>
    <w:rsid w:val="008953DB"/>
    <w:rsid w:val="008B0CE5"/>
    <w:rsid w:val="008B0DBC"/>
    <w:rsid w:val="008B162E"/>
    <w:rsid w:val="008B1793"/>
    <w:rsid w:val="008B1EB3"/>
    <w:rsid w:val="008B4C20"/>
    <w:rsid w:val="008C05AA"/>
    <w:rsid w:val="008C27F6"/>
    <w:rsid w:val="008C6655"/>
    <w:rsid w:val="008C7A4A"/>
    <w:rsid w:val="008D4A87"/>
    <w:rsid w:val="008D7BDE"/>
    <w:rsid w:val="008E2766"/>
    <w:rsid w:val="008E33A5"/>
    <w:rsid w:val="008E3FE9"/>
    <w:rsid w:val="008E62CB"/>
    <w:rsid w:val="008E641B"/>
    <w:rsid w:val="008E7EFA"/>
    <w:rsid w:val="008F2776"/>
    <w:rsid w:val="008F28C9"/>
    <w:rsid w:val="008F2A56"/>
    <w:rsid w:val="008F451F"/>
    <w:rsid w:val="008F45BD"/>
    <w:rsid w:val="008F46BF"/>
    <w:rsid w:val="008F5A4D"/>
    <w:rsid w:val="008F5D3C"/>
    <w:rsid w:val="00900925"/>
    <w:rsid w:val="00901814"/>
    <w:rsid w:val="00901AF4"/>
    <w:rsid w:val="00906C66"/>
    <w:rsid w:val="00911167"/>
    <w:rsid w:val="0091420B"/>
    <w:rsid w:val="009149DB"/>
    <w:rsid w:val="00915174"/>
    <w:rsid w:val="009159C4"/>
    <w:rsid w:val="00916D50"/>
    <w:rsid w:val="009220EA"/>
    <w:rsid w:val="00922838"/>
    <w:rsid w:val="00923067"/>
    <w:rsid w:val="0092323A"/>
    <w:rsid w:val="00924DB7"/>
    <w:rsid w:val="00926124"/>
    <w:rsid w:val="00926A2E"/>
    <w:rsid w:val="00926C40"/>
    <w:rsid w:val="00926E58"/>
    <w:rsid w:val="0092751C"/>
    <w:rsid w:val="0093539C"/>
    <w:rsid w:val="009364CF"/>
    <w:rsid w:val="0094074B"/>
    <w:rsid w:val="0094346B"/>
    <w:rsid w:val="00946374"/>
    <w:rsid w:val="0095019F"/>
    <w:rsid w:val="009512CB"/>
    <w:rsid w:val="00951FF1"/>
    <w:rsid w:val="009550DE"/>
    <w:rsid w:val="009557CA"/>
    <w:rsid w:val="009603A7"/>
    <w:rsid w:val="00962F8A"/>
    <w:rsid w:val="009631DA"/>
    <w:rsid w:val="00963210"/>
    <w:rsid w:val="009644B2"/>
    <w:rsid w:val="009653F5"/>
    <w:rsid w:val="00976564"/>
    <w:rsid w:val="0097667F"/>
    <w:rsid w:val="00976B12"/>
    <w:rsid w:val="00977626"/>
    <w:rsid w:val="009809A6"/>
    <w:rsid w:val="00981DB7"/>
    <w:rsid w:val="00983506"/>
    <w:rsid w:val="00985DFE"/>
    <w:rsid w:val="0098699D"/>
    <w:rsid w:val="00992DE6"/>
    <w:rsid w:val="0099352E"/>
    <w:rsid w:val="0099403B"/>
    <w:rsid w:val="00996D5F"/>
    <w:rsid w:val="009A176F"/>
    <w:rsid w:val="009A1967"/>
    <w:rsid w:val="009A2019"/>
    <w:rsid w:val="009A28A3"/>
    <w:rsid w:val="009A2F69"/>
    <w:rsid w:val="009A3FE9"/>
    <w:rsid w:val="009A4247"/>
    <w:rsid w:val="009A42D2"/>
    <w:rsid w:val="009A6FC5"/>
    <w:rsid w:val="009B0DF9"/>
    <w:rsid w:val="009B252C"/>
    <w:rsid w:val="009B5106"/>
    <w:rsid w:val="009B636E"/>
    <w:rsid w:val="009C0CC6"/>
    <w:rsid w:val="009C0E6D"/>
    <w:rsid w:val="009C1580"/>
    <w:rsid w:val="009C3536"/>
    <w:rsid w:val="009C3EA7"/>
    <w:rsid w:val="009C4671"/>
    <w:rsid w:val="009C482B"/>
    <w:rsid w:val="009C7265"/>
    <w:rsid w:val="009C7A47"/>
    <w:rsid w:val="009D0760"/>
    <w:rsid w:val="009D2F5B"/>
    <w:rsid w:val="009E33F3"/>
    <w:rsid w:val="009E56D5"/>
    <w:rsid w:val="009F0B4D"/>
    <w:rsid w:val="009F0ED0"/>
    <w:rsid w:val="009F16A8"/>
    <w:rsid w:val="009F1C15"/>
    <w:rsid w:val="009F5FAD"/>
    <w:rsid w:val="009F6766"/>
    <w:rsid w:val="009F6F4A"/>
    <w:rsid w:val="00A02D95"/>
    <w:rsid w:val="00A03BBA"/>
    <w:rsid w:val="00A05931"/>
    <w:rsid w:val="00A10AC8"/>
    <w:rsid w:val="00A14D7E"/>
    <w:rsid w:val="00A230A9"/>
    <w:rsid w:val="00A2338B"/>
    <w:rsid w:val="00A24C1A"/>
    <w:rsid w:val="00A26E58"/>
    <w:rsid w:val="00A3293B"/>
    <w:rsid w:val="00A33FDE"/>
    <w:rsid w:val="00A34A8A"/>
    <w:rsid w:val="00A3619E"/>
    <w:rsid w:val="00A36B44"/>
    <w:rsid w:val="00A401F2"/>
    <w:rsid w:val="00A43906"/>
    <w:rsid w:val="00A47396"/>
    <w:rsid w:val="00A50EC7"/>
    <w:rsid w:val="00A52A4B"/>
    <w:rsid w:val="00A5358F"/>
    <w:rsid w:val="00A54745"/>
    <w:rsid w:val="00A555C1"/>
    <w:rsid w:val="00A55DB2"/>
    <w:rsid w:val="00A56F80"/>
    <w:rsid w:val="00A60D3F"/>
    <w:rsid w:val="00A60EF7"/>
    <w:rsid w:val="00A61B9E"/>
    <w:rsid w:val="00A63493"/>
    <w:rsid w:val="00A640C8"/>
    <w:rsid w:val="00A64622"/>
    <w:rsid w:val="00A652EE"/>
    <w:rsid w:val="00A65380"/>
    <w:rsid w:val="00A667F1"/>
    <w:rsid w:val="00A677FE"/>
    <w:rsid w:val="00A67E20"/>
    <w:rsid w:val="00A72A3A"/>
    <w:rsid w:val="00A72EAA"/>
    <w:rsid w:val="00A72FA7"/>
    <w:rsid w:val="00A7465D"/>
    <w:rsid w:val="00A778F4"/>
    <w:rsid w:val="00A80BB5"/>
    <w:rsid w:val="00A80BE4"/>
    <w:rsid w:val="00A80E2F"/>
    <w:rsid w:val="00A83E17"/>
    <w:rsid w:val="00A83F80"/>
    <w:rsid w:val="00A877AD"/>
    <w:rsid w:val="00A90288"/>
    <w:rsid w:val="00A90B2C"/>
    <w:rsid w:val="00A93830"/>
    <w:rsid w:val="00A93BF0"/>
    <w:rsid w:val="00A96EBC"/>
    <w:rsid w:val="00A97745"/>
    <w:rsid w:val="00AA27C6"/>
    <w:rsid w:val="00AA312D"/>
    <w:rsid w:val="00AA437C"/>
    <w:rsid w:val="00AA726A"/>
    <w:rsid w:val="00AA75D8"/>
    <w:rsid w:val="00AB3865"/>
    <w:rsid w:val="00AB3D06"/>
    <w:rsid w:val="00AB48B4"/>
    <w:rsid w:val="00AC0084"/>
    <w:rsid w:val="00AC0B4F"/>
    <w:rsid w:val="00AC5FF8"/>
    <w:rsid w:val="00AC612D"/>
    <w:rsid w:val="00AD147A"/>
    <w:rsid w:val="00AD1666"/>
    <w:rsid w:val="00AD26FD"/>
    <w:rsid w:val="00AD3811"/>
    <w:rsid w:val="00AD66DA"/>
    <w:rsid w:val="00AD74A0"/>
    <w:rsid w:val="00AE1044"/>
    <w:rsid w:val="00AE112F"/>
    <w:rsid w:val="00AE1B88"/>
    <w:rsid w:val="00AE38CE"/>
    <w:rsid w:val="00AE3F5A"/>
    <w:rsid w:val="00AE629B"/>
    <w:rsid w:val="00AE7497"/>
    <w:rsid w:val="00AE7701"/>
    <w:rsid w:val="00AF10D8"/>
    <w:rsid w:val="00AF1350"/>
    <w:rsid w:val="00AF198E"/>
    <w:rsid w:val="00AF3607"/>
    <w:rsid w:val="00AF6817"/>
    <w:rsid w:val="00AF7153"/>
    <w:rsid w:val="00B02667"/>
    <w:rsid w:val="00B045FB"/>
    <w:rsid w:val="00B0515F"/>
    <w:rsid w:val="00B11C80"/>
    <w:rsid w:val="00B13383"/>
    <w:rsid w:val="00B1563F"/>
    <w:rsid w:val="00B2391B"/>
    <w:rsid w:val="00B23B62"/>
    <w:rsid w:val="00B240E2"/>
    <w:rsid w:val="00B24B61"/>
    <w:rsid w:val="00B26D18"/>
    <w:rsid w:val="00B27B97"/>
    <w:rsid w:val="00B30178"/>
    <w:rsid w:val="00B3142C"/>
    <w:rsid w:val="00B425ED"/>
    <w:rsid w:val="00B43331"/>
    <w:rsid w:val="00B4393E"/>
    <w:rsid w:val="00B4455E"/>
    <w:rsid w:val="00B45B51"/>
    <w:rsid w:val="00B5111C"/>
    <w:rsid w:val="00B55CD7"/>
    <w:rsid w:val="00B618DA"/>
    <w:rsid w:val="00B63951"/>
    <w:rsid w:val="00B64E2F"/>
    <w:rsid w:val="00B7059F"/>
    <w:rsid w:val="00B719A5"/>
    <w:rsid w:val="00B71C5E"/>
    <w:rsid w:val="00B74966"/>
    <w:rsid w:val="00B750AA"/>
    <w:rsid w:val="00B75507"/>
    <w:rsid w:val="00B82B51"/>
    <w:rsid w:val="00B82F76"/>
    <w:rsid w:val="00B83084"/>
    <w:rsid w:val="00B836A5"/>
    <w:rsid w:val="00B84149"/>
    <w:rsid w:val="00B85EB3"/>
    <w:rsid w:val="00B8705C"/>
    <w:rsid w:val="00B90ABE"/>
    <w:rsid w:val="00B90F6A"/>
    <w:rsid w:val="00B93964"/>
    <w:rsid w:val="00B955A2"/>
    <w:rsid w:val="00B9616D"/>
    <w:rsid w:val="00B97380"/>
    <w:rsid w:val="00B97DEF"/>
    <w:rsid w:val="00BA11BD"/>
    <w:rsid w:val="00BA1208"/>
    <w:rsid w:val="00BA23B9"/>
    <w:rsid w:val="00BA3043"/>
    <w:rsid w:val="00BA443B"/>
    <w:rsid w:val="00BA5E6B"/>
    <w:rsid w:val="00BB1D1B"/>
    <w:rsid w:val="00BB73C2"/>
    <w:rsid w:val="00BB7DA0"/>
    <w:rsid w:val="00BC0093"/>
    <w:rsid w:val="00BC0631"/>
    <w:rsid w:val="00BC06CB"/>
    <w:rsid w:val="00BC1349"/>
    <w:rsid w:val="00BC2815"/>
    <w:rsid w:val="00BC3CB9"/>
    <w:rsid w:val="00BC56D8"/>
    <w:rsid w:val="00BC5F42"/>
    <w:rsid w:val="00BC6F18"/>
    <w:rsid w:val="00BD0580"/>
    <w:rsid w:val="00BD2D6B"/>
    <w:rsid w:val="00BD4806"/>
    <w:rsid w:val="00BD5C7C"/>
    <w:rsid w:val="00BE3BD7"/>
    <w:rsid w:val="00BE4550"/>
    <w:rsid w:val="00BE4CC5"/>
    <w:rsid w:val="00BE5A08"/>
    <w:rsid w:val="00BE633C"/>
    <w:rsid w:val="00BE788B"/>
    <w:rsid w:val="00BE795D"/>
    <w:rsid w:val="00BE7CFB"/>
    <w:rsid w:val="00BF456E"/>
    <w:rsid w:val="00BF5A1E"/>
    <w:rsid w:val="00BF74A2"/>
    <w:rsid w:val="00BF7E76"/>
    <w:rsid w:val="00C02023"/>
    <w:rsid w:val="00C03FF5"/>
    <w:rsid w:val="00C04B7D"/>
    <w:rsid w:val="00C0623E"/>
    <w:rsid w:val="00C11EBB"/>
    <w:rsid w:val="00C20E66"/>
    <w:rsid w:val="00C25BA9"/>
    <w:rsid w:val="00C25FF6"/>
    <w:rsid w:val="00C30351"/>
    <w:rsid w:val="00C32993"/>
    <w:rsid w:val="00C33766"/>
    <w:rsid w:val="00C3416C"/>
    <w:rsid w:val="00C34E7D"/>
    <w:rsid w:val="00C35240"/>
    <w:rsid w:val="00C4017F"/>
    <w:rsid w:val="00C416A7"/>
    <w:rsid w:val="00C41EED"/>
    <w:rsid w:val="00C439B7"/>
    <w:rsid w:val="00C47FB5"/>
    <w:rsid w:val="00C47FEA"/>
    <w:rsid w:val="00C5014E"/>
    <w:rsid w:val="00C53F59"/>
    <w:rsid w:val="00C6037A"/>
    <w:rsid w:val="00C6188C"/>
    <w:rsid w:val="00C65341"/>
    <w:rsid w:val="00C716F9"/>
    <w:rsid w:val="00C748D7"/>
    <w:rsid w:val="00C75104"/>
    <w:rsid w:val="00C759CA"/>
    <w:rsid w:val="00C7603E"/>
    <w:rsid w:val="00C760D5"/>
    <w:rsid w:val="00C76752"/>
    <w:rsid w:val="00C800D6"/>
    <w:rsid w:val="00C80955"/>
    <w:rsid w:val="00C8164F"/>
    <w:rsid w:val="00C818A0"/>
    <w:rsid w:val="00C837C9"/>
    <w:rsid w:val="00C849B9"/>
    <w:rsid w:val="00C87A05"/>
    <w:rsid w:val="00C87E2E"/>
    <w:rsid w:val="00C90B59"/>
    <w:rsid w:val="00C90CA7"/>
    <w:rsid w:val="00C9153F"/>
    <w:rsid w:val="00C92803"/>
    <w:rsid w:val="00C94E14"/>
    <w:rsid w:val="00C965F3"/>
    <w:rsid w:val="00CA0D75"/>
    <w:rsid w:val="00CA2CB6"/>
    <w:rsid w:val="00CA373E"/>
    <w:rsid w:val="00CA3E4D"/>
    <w:rsid w:val="00CA612A"/>
    <w:rsid w:val="00CA6968"/>
    <w:rsid w:val="00CA7FCE"/>
    <w:rsid w:val="00CB3743"/>
    <w:rsid w:val="00CB6EB1"/>
    <w:rsid w:val="00CB6F8A"/>
    <w:rsid w:val="00CC48B6"/>
    <w:rsid w:val="00CC6B89"/>
    <w:rsid w:val="00CD209A"/>
    <w:rsid w:val="00CD274F"/>
    <w:rsid w:val="00CD4661"/>
    <w:rsid w:val="00CD4D1F"/>
    <w:rsid w:val="00CD6D9C"/>
    <w:rsid w:val="00CE11FD"/>
    <w:rsid w:val="00CE1ACB"/>
    <w:rsid w:val="00CE3406"/>
    <w:rsid w:val="00CE4376"/>
    <w:rsid w:val="00CE4AF7"/>
    <w:rsid w:val="00CE5A45"/>
    <w:rsid w:val="00CE6919"/>
    <w:rsid w:val="00CF1643"/>
    <w:rsid w:val="00CF227F"/>
    <w:rsid w:val="00CF387A"/>
    <w:rsid w:val="00CF5C07"/>
    <w:rsid w:val="00CF6453"/>
    <w:rsid w:val="00CF7D0E"/>
    <w:rsid w:val="00D0037C"/>
    <w:rsid w:val="00D009C6"/>
    <w:rsid w:val="00D0347E"/>
    <w:rsid w:val="00D06566"/>
    <w:rsid w:val="00D075C4"/>
    <w:rsid w:val="00D07979"/>
    <w:rsid w:val="00D11020"/>
    <w:rsid w:val="00D1732B"/>
    <w:rsid w:val="00D24B7A"/>
    <w:rsid w:val="00D25AA5"/>
    <w:rsid w:val="00D2606D"/>
    <w:rsid w:val="00D27865"/>
    <w:rsid w:val="00D308C7"/>
    <w:rsid w:val="00D30C5D"/>
    <w:rsid w:val="00D32D72"/>
    <w:rsid w:val="00D32DD3"/>
    <w:rsid w:val="00D3398B"/>
    <w:rsid w:val="00D34E72"/>
    <w:rsid w:val="00D351D7"/>
    <w:rsid w:val="00D35D68"/>
    <w:rsid w:val="00D41BF9"/>
    <w:rsid w:val="00D42B6E"/>
    <w:rsid w:val="00D46320"/>
    <w:rsid w:val="00D46A45"/>
    <w:rsid w:val="00D506F8"/>
    <w:rsid w:val="00D5308C"/>
    <w:rsid w:val="00D55F26"/>
    <w:rsid w:val="00D57DC8"/>
    <w:rsid w:val="00D6048D"/>
    <w:rsid w:val="00D67421"/>
    <w:rsid w:val="00D702E2"/>
    <w:rsid w:val="00D71169"/>
    <w:rsid w:val="00D7168D"/>
    <w:rsid w:val="00D7327E"/>
    <w:rsid w:val="00D733A8"/>
    <w:rsid w:val="00D76039"/>
    <w:rsid w:val="00D7637E"/>
    <w:rsid w:val="00D76BA6"/>
    <w:rsid w:val="00D80E62"/>
    <w:rsid w:val="00D818B0"/>
    <w:rsid w:val="00D84075"/>
    <w:rsid w:val="00D85135"/>
    <w:rsid w:val="00D855FD"/>
    <w:rsid w:val="00D8613E"/>
    <w:rsid w:val="00D9019B"/>
    <w:rsid w:val="00D916D4"/>
    <w:rsid w:val="00D921CF"/>
    <w:rsid w:val="00D949AD"/>
    <w:rsid w:val="00D9597D"/>
    <w:rsid w:val="00D969EE"/>
    <w:rsid w:val="00D971D1"/>
    <w:rsid w:val="00DA0172"/>
    <w:rsid w:val="00DA323C"/>
    <w:rsid w:val="00DA48EB"/>
    <w:rsid w:val="00DA5213"/>
    <w:rsid w:val="00DA7505"/>
    <w:rsid w:val="00DB0BC8"/>
    <w:rsid w:val="00DB351E"/>
    <w:rsid w:val="00DB5929"/>
    <w:rsid w:val="00DC04DE"/>
    <w:rsid w:val="00DC0D54"/>
    <w:rsid w:val="00DC3E4A"/>
    <w:rsid w:val="00DC4A32"/>
    <w:rsid w:val="00DC5139"/>
    <w:rsid w:val="00DC6308"/>
    <w:rsid w:val="00DD1959"/>
    <w:rsid w:val="00DD1ACA"/>
    <w:rsid w:val="00DD7367"/>
    <w:rsid w:val="00DE1233"/>
    <w:rsid w:val="00DE3B15"/>
    <w:rsid w:val="00DE4C4B"/>
    <w:rsid w:val="00DE5BFB"/>
    <w:rsid w:val="00DE5F5F"/>
    <w:rsid w:val="00DE76A3"/>
    <w:rsid w:val="00DF2695"/>
    <w:rsid w:val="00DF2F55"/>
    <w:rsid w:val="00DF3015"/>
    <w:rsid w:val="00DF6B74"/>
    <w:rsid w:val="00E00E55"/>
    <w:rsid w:val="00E02324"/>
    <w:rsid w:val="00E051D5"/>
    <w:rsid w:val="00E0629F"/>
    <w:rsid w:val="00E12297"/>
    <w:rsid w:val="00E12F08"/>
    <w:rsid w:val="00E16AA5"/>
    <w:rsid w:val="00E16DCB"/>
    <w:rsid w:val="00E171F8"/>
    <w:rsid w:val="00E27A66"/>
    <w:rsid w:val="00E27BDD"/>
    <w:rsid w:val="00E30D3C"/>
    <w:rsid w:val="00E30F6E"/>
    <w:rsid w:val="00E42B89"/>
    <w:rsid w:val="00E43EAB"/>
    <w:rsid w:val="00E4641D"/>
    <w:rsid w:val="00E46775"/>
    <w:rsid w:val="00E4749C"/>
    <w:rsid w:val="00E47AEF"/>
    <w:rsid w:val="00E521D9"/>
    <w:rsid w:val="00E53488"/>
    <w:rsid w:val="00E55865"/>
    <w:rsid w:val="00E56460"/>
    <w:rsid w:val="00E618B8"/>
    <w:rsid w:val="00E626D9"/>
    <w:rsid w:val="00E6447F"/>
    <w:rsid w:val="00E65163"/>
    <w:rsid w:val="00E80ABA"/>
    <w:rsid w:val="00E80FB3"/>
    <w:rsid w:val="00E83075"/>
    <w:rsid w:val="00E84A3A"/>
    <w:rsid w:val="00E86B6F"/>
    <w:rsid w:val="00E9032C"/>
    <w:rsid w:val="00E9127E"/>
    <w:rsid w:val="00E92204"/>
    <w:rsid w:val="00E97C34"/>
    <w:rsid w:val="00EA36B5"/>
    <w:rsid w:val="00EA497C"/>
    <w:rsid w:val="00EA694E"/>
    <w:rsid w:val="00EA6BF7"/>
    <w:rsid w:val="00EA6C01"/>
    <w:rsid w:val="00EA6DD5"/>
    <w:rsid w:val="00EA76A4"/>
    <w:rsid w:val="00EB5A23"/>
    <w:rsid w:val="00EB6BE9"/>
    <w:rsid w:val="00EB7C41"/>
    <w:rsid w:val="00EC0C71"/>
    <w:rsid w:val="00EC46F4"/>
    <w:rsid w:val="00EC77F6"/>
    <w:rsid w:val="00EC7C2C"/>
    <w:rsid w:val="00ED1409"/>
    <w:rsid w:val="00ED17B9"/>
    <w:rsid w:val="00ED4E25"/>
    <w:rsid w:val="00ED7868"/>
    <w:rsid w:val="00ED7CD8"/>
    <w:rsid w:val="00EE020A"/>
    <w:rsid w:val="00EE483D"/>
    <w:rsid w:val="00EF0B43"/>
    <w:rsid w:val="00EF0D54"/>
    <w:rsid w:val="00EF6543"/>
    <w:rsid w:val="00EF6B4E"/>
    <w:rsid w:val="00F0041E"/>
    <w:rsid w:val="00F01BC3"/>
    <w:rsid w:val="00F03E37"/>
    <w:rsid w:val="00F04591"/>
    <w:rsid w:val="00F054CB"/>
    <w:rsid w:val="00F06180"/>
    <w:rsid w:val="00F115ED"/>
    <w:rsid w:val="00F14702"/>
    <w:rsid w:val="00F16191"/>
    <w:rsid w:val="00F228F9"/>
    <w:rsid w:val="00F26E7C"/>
    <w:rsid w:val="00F27491"/>
    <w:rsid w:val="00F27C8D"/>
    <w:rsid w:val="00F306D3"/>
    <w:rsid w:val="00F30AE4"/>
    <w:rsid w:val="00F349B9"/>
    <w:rsid w:val="00F357D6"/>
    <w:rsid w:val="00F37397"/>
    <w:rsid w:val="00F37890"/>
    <w:rsid w:val="00F37A55"/>
    <w:rsid w:val="00F40B5D"/>
    <w:rsid w:val="00F43BA5"/>
    <w:rsid w:val="00F4407B"/>
    <w:rsid w:val="00F44C11"/>
    <w:rsid w:val="00F44CA4"/>
    <w:rsid w:val="00F47A49"/>
    <w:rsid w:val="00F47B87"/>
    <w:rsid w:val="00F50AF0"/>
    <w:rsid w:val="00F53DD2"/>
    <w:rsid w:val="00F54D5D"/>
    <w:rsid w:val="00F55585"/>
    <w:rsid w:val="00F5677C"/>
    <w:rsid w:val="00F60869"/>
    <w:rsid w:val="00F60F9A"/>
    <w:rsid w:val="00F61BEC"/>
    <w:rsid w:val="00F62E26"/>
    <w:rsid w:val="00F63063"/>
    <w:rsid w:val="00F64DE1"/>
    <w:rsid w:val="00F66405"/>
    <w:rsid w:val="00F6715F"/>
    <w:rsid w:val="00F6743A"/>
    <w:rsid w:val="00F73466"/>
    <w:rsid w:val="00F7496E"/>
    <w:rsid w:val="00F74D56"/>
    <w:rsid w:val="00F772F6"/>
    <w:rsid w:val="00F77654"/>
    <w:rsid w:val="00F77CC9"/>
    <w:rsid w:val="00F810D7"/>
    <w:rsid w:val="00F82F1C"/>
    <w:rsid w:val="00F87AA2"/>
    <w:rsid w:val="00F87E35"/>
    <w:rsid w:val="00F906ED"/>
    <w:rsid w:val="00F92470"/>
    <w:rsid w:val="00F95F83"/>
    <w:rsid w:val="00F9647F"/>
    <w:rsid w:val="00F96D4D"/>
    <w:rsid w:val="00F977DB"/>
    <w:rsid w:val="00FA21AB"/>
    <w:rsid w:val="00FA221D"/>
    <w:rsid w:val="00FA2682"/>
    <w:rsid w:val="00FA29F5"/>
    <w:rsid w:val="00FA47A2"/>
    <w:rsid w:val="00FA6963"/>
    <w:rsid w:val="00FA6AAA"/>
    <w:rsid w:val="00FB0CE8"/>
    <w:rsid w:val="00FB15A9"/>
    <w:rsid w:val="00FB2CC1"/>
    <w:rsid w:val="00FB30EE"/>
    <w:rsid w:val="00FB351D"/>
    <w:rsid w:val="00FB357E"/>
    <w:rsid w:val="00FB4C22"/>
    <w:rsid w:val="00FB65AA"/>
    <w:rsid w:val="00FC03DC"/>
    <w:rsid w:val="00FC27E4"/>
    <w:rsid w:val="00FC35E5"/>
    <w:rsid w:val="00FC5A94"/>
    <w:rsid w:val="00FC6892"/>
    <w:rsid w:val="00FC7AA7"/>
    <w:rsid w:val="00FD559A"/>
    <w:rsid w:val="00FD71CF"/>
    <w:rsid w:val="00FE0D3D"/>
    <w:rsid w:val="00FE15F1"/>
    <w:rsid w:val="00FE1BD1"/>
    <w:rsid w:val="00FE1CB4"/>
    <w:rsid w:val="00FE217B"/>
    <w:rsid w:val="00FE51E0"/>
    <w:rsid w:val="00FE53FF"/>
    <w:rsid w:val="00FF0360"/>
    <w:rsid w:val="00FF049D"/>
    <w:rsid w:val="00FF089B"/>
    <w:rsid w:val="00FF2F17"/>
    <w:rsid w:val="00FF3CD2"/>
    <w:rsid w:val="00FF3E8E"/>
    <w:rsid w:val="00FF5293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DBF583"/>
  <w15:chartTrackingRefBased/>
  <w15:docId w15:val="{339BCF93-8F7F-47AB-A77F-771F2766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A7"/>
    <w:rPr>
      <w:rFonts w:ascii="Times New Roman" w:eastAsia="Batang" w:hAnsi="Times New Roman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76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E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62487A"/>
    <w:pPr>
      <w:keepNext/>
      <w:keepLines/>
      <w:spacing w:before="200"/>
      <w:outlineLvl w:val="4"/>
    </w:pPr>
    <w:rPr>
      <w:rFonts w:ascii="Cambria" w:eastAsia="Times New Roman" w:hAnsi="Cambria"/>
      <w:color w:val="243F6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C0876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6C0876"/>
    <w:rPr>
      <w:rFonts w:ascii="Times New Roman" w:eastAsia="Batang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6C087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0A2F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rsid w:val="009A1967"/>
    <w:pPr>
      <w:jc w:val="center"/>
    </w:pPr>
    <w:rPr>
      <w:bCs/>
      <w:szCs w:val="20"/>
      <w:lang w:val="x-none" w:eastAsia="x-none"/>
    </w:rPr>
  </w:style>
  <w:style w:type="character" w:customStyle="1" w:styleId="Corpodetexto2Char">
    <w:name w:val="Corpo de texto 2 Char"/>
    <w:link w:val="Corpodetexto2"/>
    <w:rsid w:val="009A1967"/>
    <w:rPr>
      <w:rFonts w:ascii="Times New Roman" w:eastAsia="Batang" w:hAnsi="Times New Roman" w:cs="Times New Roman"/>
      <w:bCs/>
      <w:sz w:val="24"/>
      <w:szCs w:val="20"/>
    </w:rPr>
  </w:style>
  <w:style w:type="paragraph" w:styleId="Rodap">
    <w:name w:val="footer"/>
    <w:basedOn w:val="Normal"/>
    <w:link w:val="RodapChar"/>
    <w:uiPriority w:val="99"/>
    <w:unhideWhenUsed/>
    <w:rsid w:val="006E49A3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6E49A3"/>
    <w:rPr>
      <w:rFonts w:ascii="Times New Roman" w:eastAsia="Batang" w:hAnsi="Times New Roman" w:cs="Times New Roman"/>
      <w:sz w:val="24"/>
      <w:szCs w:val="24"/>
      <w:lang w:eastAsia="pt-BR"/>
    </w:rPr>
  </w:style>
  <w:style w:type="paragraph" w:customStyle="1" w:styleId="PargrafodaLista1">
    <w:name w:val="Parágrafo da Lista1"/>
    <w:basedOn w:val="Normal"/>
    <w:rsid w:val="00BB1D1B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1A0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link w:val="Ttulo5"/>
    <w:rsid w:val="0062487A"/>
    <w:rPr>
      <w:rFonts w:ascii="Cambria" w:eastAsia="Times New Roman" w:hAnsi="Cambria" w:cs="Times New Roman"/>
      <w:color w:val="243F60"/>
      <w:sz w:val="24"/>
      <w:szCs w:val="24"/>
    </w:rPr>
  </w:style>
  <w:style w:type="character" w:styleId="Hyperlink">
    <w:name w:val="Hyperlink"/>
    <w:uiPriority w:val="99"/>
    <w:rsid w:val="0062487A"/>
    <w:rPr>
      <w:rFonts w:cs="Times New Roman"/>
      <w:color w:val="0000FF"/>
      <w:u w:val="single"/>
    </w:rPr>
  </w:style>
  <w:style w:type="character" w:styleId="Refdecomentrio">
    <w:name w:val="annotation reference"/>
    <w:uiPriority w:val="99"/>
    <w:rsid w:val="0094346B"/>
    <w:rPr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733A8"/>
    <w:rPr>
      <w:rFonts w:ascii="Cambria" w:eastAsia="Cambria" w:hAnsi="Cambria"/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uiPriority w:val="99"/>
    <w:rsid w:val="00D733A8"/>
    <w:rPr>
      <w:rFonts w:ascii="Cambria" w:eastAsia="Cambria" w:hAnsi="Cambria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D733A8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01B9"/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3F01B9"/>
    <w:rPr>
      <w:rFonts w:ascii="Tahoma" w:eastAsia="Batang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0E7771"/>
    <w:pPr>
      <w:spacing w:before="100" w:beforeAutospacing="1" w:after="100" w:afterAutospacing="1"/>
    </w:pPr>
    <w:rPr>
      <w:rFonts w:eastAsia="Times New Roman"/>
    </w:rPr>
  </w:style>
  <w:style w:type="paragraph" w:customStyle="1" w:styleId="texto">
    <w:name w:val="texto"/>
    <w:basedOn w:val="Normal"/>
    <w:rsid w:val="000E7771"/>
    <w:pPr>
      <w:spacing w:before="240" w:line="340" w:lineRule="exact"/>
      <w:ind w:left="-284" w:firstLine="284"/>
      <w:jc w:val="both"/>
    </w:pPr>
    <w:rPr>
      <w:rFonts w:ascii="Arial Narrow" w:eastAsia="Times New Roman" w:hAnsi="Arial Narrow" w:cs="Arial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7387"/>
    <w:pPr>
      <w:spacing w:after="120"/>
    </w:pPr>
    <w:rPr>
      <w:lang w:val="x-none" w:eastAsia="x-none"/>
    </w:rPr>
  </w:style>
  <w:style w:type="character" w:customStyle="1" w:styleId="CorpodetextoChar">
    <w:name w:val="Corpo de texto Char"/>
    <w:link w:val="Corpodetexto"/>
    <w:uiPriority w:val="99"/>
    <w:semiHidden/>
    <w:rsid w:val="00577387"/>
    <w:rPr>
      <w:rFonts w:ascii="Times New Roman" w:eastAsia="Batang" w:hAnsi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2EC8"/>
    <w:rPr>
      <w:sz w:val="20"/>
      <w:szCs w:val="20"/>
      <w:lang w:val="x-none" w:eastAsia="x-none"/>
    </w:rPr>
  </w:style>
  <w:style w:type="character" w:customStyle="1" w:styleId="TextodecomentrioChar">
    <w:name w:val="Texto de comentário Char"/>
    <w:link w:val="Textodecomentrio"/>
    <w:uiPriority w:val="99"/>
    <w:rsid w:val="00112EC8"/>
    <w:rPr>
      <w:rFonts w:ascii="Times New Roman" w:eastAsia="Batang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2EC8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112EC8"/>
    <w:rPr>
      <w:rFonts w:ascii="Times New Roman" w:eastAsia="Batang" w:hAnsi="Times New Roman"/>
      <w:b/>
      <w:bCs/>
    </w:rPr>
  </w:style>
  <w:style w:type="paragraph" w:customStyle="1" w:styleId="ColorfulList-Accent11">
    <w:name w:val="Colorful List - Accent 11"/>
    <w:basedOn w:val="Normal"/>
    <w:qFormat/>
    <w:rsid w:val="00DE76A3"/>
    <w:pPr>
      <w:suppressAutoHyphens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zh-CN"/>
    </w:rPr>
  </w:style>
  <w:style w:type="character" w:styleId="Meno">
    <w:name w:val="Mention"/>
    <w:basedOn w:val="Fontepargpadro"/>
    <w:uiPriority w:val="99"/>
    <w:unhideWhenUsed/>
    <w:rsid w:val="00210F11"/>
    <w:rPr>
      <w:color w:val="2B579A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FF5293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EF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D76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2D76B5"/>
    <w:rPr>
      <w:b/>
      <w:bCs/>
    </w:rPr>
  </w:style>
  <w:style w:type="character" w:customStyle="1" w:styleId="apple-converted-space">
    <w:name w:val="apple-converted-space"/>
    <w:basedOn w:val="Fontepargpadro"/>
    <w:rsid w:val="002D76B5"/>
  </w:style>
  <w:style w:type="paragraph" w:styleId="Reviso">
    <w:name w:val="Revision"/>
    <w:hidden/>
    <w:uiPriority w:val="99"/>
    <w:semiHidden/>
    <w:rsid w:val="009B5106"/>
    <w:rPr>
      <w:rFonts w:ascii="Times New Roman" w:eastAsia="Batang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Modelo%20Relat&#243;rio%20Demonstrativo_SAGAT%20Rev0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ef5ee4-5b1f-4c8c-b912-56efc9ccfb35">
      <Terms xmlns="http://schemas.microsoft.com/office/infopath/2007/PartnerControls"/>
    </lcf76f155ced4ddcb4097134ff3c332f>
    <TaxCatchAll xmlns="878487bc-b81c-4e15-98cc-6f281c48310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7DE8BF7F5224696CF2A7674F90B9F" ma:contentTypeVersion="11" ma:contentTypeDescription="Create a new document." ma:contentTypeScope="" ma:versionID="5cb987b5b37b7c94df82104b124b15ea">
  <xsd:schema xmlns:xsd="http://www.w3.org/2001/XMLSchema" xmlns:xs="http://www.w3.org/2001/XMLSchema" xmlns:p="http://schemas.microsoft.com/office/2006/metadata/properties" xmlns:ns2="39ef5ee4-5b1f-4c8c-b912-56efc9ccfb35" xmlns:ns3="878487bc-b81c-4e15-98cc-6f281c483107" targetNamespace="http://schemas.microsoft.com/office/2006/metadata/properties" ma:root="true" ma:fieldsID="d104b72b7b2a9b957ec15ebd6944ff65" ns2:_="" ns3:_="">
    <xsd:import namespace="39ef5ee4-5b1f-4c8c-b912-56efc9ccfb35"/>
    <xsd:import namespace="878487bc-b81c-4e15-98cc-6f281c483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f5ee4-5b1f-4c8c-b912-56efc9ccf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1a5f38-48c9-40a8-b8b5-2ebdafd97d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487bc-b81c-4e15-98cc-6f281c4831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1462d3-d5c7-4766-8caf-ac4f4c472cd6}" ma:internalName="TaxCatchAll" ma:showField="CatchAllData" ma:web="878487bc-b81c-4e15-98cc-6f281c483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78843-A8A1-4158-9858-05C4D9487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76434-BAEB-416B-94C4-8CF599EAA86C}">
  <ds:schemaRefs>
    <ds:schemaRef ds:uri="http://schemas.microsoft.com/office/2006/metadata/properties"/>
    <ds:schemaRef ds:uri="http://schemas.microsoft.com/office/infopath/2007/PartnerControls"/>
    <ds:schemaRef ds:uri="39ef5ee4-5b1f-4c8c-b912-56efc9ccfb35"/>
    <ds:schemaRef ds:uri="878487bc-b81c-4e15-98cc-6f281c483107"/>
  </ds:schemaRefs>
</ds:datastoreItem>
</file>

<file path=customXml/itemProps3.xml><?xml version="1.0" encoding="utf-8"?>
<ds:datastoreItem xmlns:ds="http://schemas.openxmlformats.org/officeDocument/2006/customXml" ds:itemID="{09AD207D-3B2C-483C-9970-6F2360E7FB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ACDAEE-6844-4D88-8445-06E16FB81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f5ee4-5b1f-4c8c-b912-56efc9ccfb35"/>
    <ds:schemaRef ds:uri="878487bc-b81c-4e15-98cc-6f281c483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Relatório Demonstrativo_SAGAT Rev02</Template>
  <TotalTime>10</TotalTime>
  <Pages>1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Clodoaldo Filho</cp:lastModifiedBy>
  <cp:revision>3</cp:revision>
  <cp:lastPrinted>2014-07-14T22:05:00Z</cp:lastPrinted>
  <dcterms:created xsi:type="dcterms:W3CDTF">2026-02-16T20:39:00Z</dcterms:created>
  <dcterms:modified xsi:type="dcterms:W3CDTF">2026-02-16T20:50:00Z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0x010100D7B7DE8BF7F5224696CF2A7674F90B9F</vt:lpwstr>
  </property>
  <property fmtid="{D5CDD505-2E9C-101B-9397-08002B2CF9AE}" pid="3" name="Order">
    <vt:r8>1066800</vt:r8>
  </property>
  <property fmtid="{D5CDD505-2E9C-101B-9397-08002B2CF9AE}" pid="4" name="MediaServiceImageTags">
    <vt:lpwstr/>
  </property>
  <property fmtid="{D5CDD505-2E9C-101B-9397-08002B2CF9AE}" pid="5" name="GrammarlyDocumentId">
    <vt:lpwstr>357dd99c-c537-4518-821c-7ad2101f3a33</vt:lpwstr>
  </property>
</Properties>
</file>